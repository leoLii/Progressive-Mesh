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-1411750488"/>
        <w:docPartObj>
          <w:docPartGallery w:val="Cover Pages"/>
          <w:docPartUnique/>
        </w:docPartObj>
      </w:sdtPr>
      <w:sdtEndPr>
        <w:rPr>
          <w:rFonts w:asciiTheme="minorEastAsia" w:eastAsiaTheme="minorEastAsia" w:hAnsiTheme="minorEastAsia" w:cstheme="minorBidi"/>
          <w:b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7D14CC" w14:paraId="205EF940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B4BAC625AA0442AF9EDFDD7F0F66D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14:paraId="7077009A" w14:textId="77777777" w:rsidR="007D14CC" w:rsidRDefault="007D14CC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大连理工大学软件学院</w:t>
                    </w:r>
                  </w:p>
                </w:tc>
              </w:sdtContent>
            </w:sdt>
          </w:tr>
          <w:tr w:rsidR="007D14CC" w14:paraId="13F6EDF7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7613B0C13054AA4FAC07C0C01697655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768CD5E7" w14:textId="77777777" w:rsidR="007D14CC" w:rsidRDefault="00F91E4C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数字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影视后期制作</w:t>
                    </w:r>
                  </w:p>
                </w:tc>
              </w:sdtContent>
            </w:sdt>
          </w:tr>
          <w:tr w:rsidR="007D14CC" w14:paraId="2B46C5FF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37CB175DC7F03F4B973B085515E6935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313D7B4" w14:textId="0458DDEC" w:rsidR="007D14CC" w:rsidRDefault="00F958BD" w:rsidP="00F958BD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Progressive Mesh</w:t>
                    </w:r>
                  </w:p>
                </w:tc>
              </w:sdtContent>
            </w:sdt>
          </w:tr>
          <w:tr w:rsidR="007D14CC" w14:paraId="41B81FE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526848E" w14:textId="77777777" w:rsidR="007D14CC" w:rsidRDefault="007D14CC">
                <w:pPr>
                  <w:pStyle w:val="a9"/>
                  <w:jc w:val="center"/>
                </w:pPr>
              </w:p>
            </w:tc>
          </w:tr>
          <w:tr w:rsidR="007D14CC" w14:paraId="0215AB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FAD362A" w14:textId="77777777" w:rsidR="007D14CC" w:rsidRPr="007878E0" w:rsidRDefault="007D14CC">
                <w:pPr>
                  <w:pStyle w:val="a9"/>
                  <w:jc w:val="center"/>
                  <w:rPr>
                    <w:b/>
                    <w:bCs/>
                  </w:rPr>
                </w:pPr>
              </w:p>
              <w:p w14:paraId="4303C126" w14:textId="77777777" w:rsidR="007D14CC" w:rsidRDefault="007D14CC">
                <w:pPr>
                  <w:pStyle w:val="a9"/>
                  <w:jc w:val="center"/>
                  <w:rPr>
                    <w:b/>
                    <w:bCs/>
                  </w:rPr>
                </w:pPr>
              </w:p>
            </w:tc>
          </w:tr>
          <w:tr w:rsidR="007D14CC" w14:paraId="39866DD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526F59" w14:textId="2B3D8A0B" w:rsidR="007D14CC" w:rsidRPr="00C1650D" w:rsidRDefault="007D14CC" w:rsidP="002D4C5F">
                <w:pPr>
                  <w:pStyle w:val="a9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学</w:t>
                </w:r>
                <w:r w:rsidRPr="00C1650D">
                  <w:rPr>
                    <w:b/>
                    <w:bCs/>
                  </w:rPr>
                  <w:t>号</w:t>
                </w:r>
                <w:r w:rsidRPr="00C1650D">
                  <w:rPr>
                    <w:rFonts w:hint="eastAsia"/>
                    <w:b/>
                    <w:bCs/>
                  </w:rPr>
                  <w:t>：</w:t>
                </w:r>
                <w:r w:rsidR="00A07B17">
                  <w:rPr>
                    <w:rFonts w:hint="eastAsia"/>
                    <w:b/>
                    <w:bCs/>
                  </w:rPr>
                  <w:t>201492</w:t>
                </w:r>
                <w:r w:rsidR="002D4C5F">
                  <w:rPr>
                    <w:b/>
                    <w:bCs/>
                  </w:rPr>
                  <w:t>317</w:t>
                </w:r>
              </w:p>
            </w:tc>
          </w:tr>
          <w:tr w:rsidR="007D14CC" w14:paraId="482B9BE1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58D0EC0A9C81FF4C83820752A4A750E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52FDC84" w14:textId="70C88946" w:rsidR="007D14CC" w:rsidRDefault="00A07B17" w:rsidP="002D4C5F">
                    <w:pPr>
                      <w:pStyle w:val="a9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姓名：</w:t>
                    </w:r>
                    <w:r w:rsidR="002D4C5F">
                      <w:rPr>
                        <w:rFonts w:hint="eastAsia"/>
                        <w:b/>
                        <w:bCs/>
                      </w:rPr>
                      <w:t>李涵</w:t>
                    </w:r>
                  </w:p>
                </w:tc>
              </w:sdtContent>
            </w:sdt>
          </w:tr>
          <w:tr w:rsidR="007D14CC" w14:paraId="64E36393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6-25T00:00:00Z">
                  <w:dateFormat w:val="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4C07DE2E" w14:textId="4847507B" w:rsidR="007D14CC" w:rsidRDefault="00F958BD" w:rsidP="00A07B17">
                    <w:pPr>
                      <w:pStyle w:val="a9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17/6/25</w:t>
                    </w:r>
                  </w:p>
                </w:tc>
              </w:sdtContent>
            </w:sdt>
          </w:tr>
        </w:tbl>
        <w:p w14:paraId="026FE894" w14:textId="77777777" w:rsidR="007D14CC" w:rsidRDefault="007D14CC"/>
        <w:p w14:paraId="1A3A3801" w14:textId="77777777" w:rsidR="007D14CC" w:rsidRDefault="007D14C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7D14CC" w14:paraId="35634805" w14:textId="77777777">
            <w:tc>
              <w:tcPr>
                <w:tcW w:w="5000" w:type="pct"/>
              </w:tcPr>
              <w:p w14:paraId="468347B8" w14:textId="77777777" w:rsidR="007D14CC" w:rsidRDefault="007D14CC">
                <w:pPr>
                  <w:pStyle w:val="a9"/>
                </w:pPr>
              </w:p>
            </w:tc>
          </w:tr>
        </w:tbl>
        <w:p w14:paraId="3CCEAA0E" w14:textId="77777777" w:rsidR="007D14CC" w:rsidRDefault="007D14CC"/>
        <w:p w14:paraId="5F5EA470" w14:textId="77777777" w:rsidR="00EF725B" w:rsidRDefault="007D14CC">
          <w:pPr>
            <w:widowControl/>
            <w:jc w:val="left"/>
            <w:rPr>
              <w:rFonts w:asciiTheme="minorEastAsia" w:hAnsiTheme="minorEastAsia"/>
              <w:b/>
              <w:sz w:val="24"/>
              <w:szCs w:val="24"/>
            </w:rPr>
          </w:pPr>
          <w:r>
            <w:rPr>
              <w:rFonts w:asciiTheme="minorEastAsia" w:hAnsiTheme="minorEastAsia"/>
              <w:b/>
              <w:sz w:val="24"/>
              <w:szCs w:val="24"/>
            </w:rPr>
            <w:br w:type="page"/>
          </w:r>
        </w:p>
      </w:sdtContent>
    </w:sdt>
    <w:p w14:paraId="4CD75639" w14:textId="77777777" w:rsidR="00EF725B" w:rsidRPr="006D636B" w:rsidRDefault="00A07B17" w:rsidP="00A07B17">
      <w:pPr>
        <w:pStyle w:val="ab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32"/>
          <w:szCs w:val="28"/>
        </w:rPr>
      </w:pPr>
      <w:r w:rsidRPr="006D636B">
        <w:rPr>
          <w:rFonts w:asciiTheme="minorEastAsia" w:hAnsiTheme="minorEastAsia" w:hint="eastAsia"/>
          <w:sz w:val="32"/>
          <w:szCs w:val="28"/>
        </w:rPr>
        <w:lastRenderedPageBreak/>
        <w:t>算法简介</w:t>
      </w:r>
    </w:p>
    <w:p w14:paraId="4289F43A" w14:textId="74AF41E9" w:rsidR="00930B40" w:rsidRDefault="006E4F0C" w:rsidP="006E4F0C">
      <w:pPr>
        <w:widowControl/>
        <w:autoSpaceDE w:val="0"/>
        <w:autoSpaceDN w:val="0"/>
        <w:adjustRightInd w:val="0"/>
        <w:spacing w:after="240" w:line="300" w:lineRule="atLeast"/>
        <w:ind w:firstLine="420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渐进网格是动态细节水平（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LOD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）的技术之一。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该技术由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Hugues Hoppe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于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1996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年推出。该方法使用保存模型的结构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-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渐进式网格，可根据当前视图选择细节级别。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实际上，这意味着可以一次显示具有最低细节水平的整个模型，然后逐渐显示更多的细节。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其中的缺点是相当大的记忆消耗。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优点是它可以实时工作。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逐步网格也可以用于计算机技术的其他领域，例如通过互联网逐渐传输数据或进行压缩</w:t>
      </w:r>
      <w:r>
        <w:rPr>
          <w:rFonts w:ascii="Times" w:hAnsi="Times" w:cs="Times" w:hint="eastAsia"/>
          <w:color w:val="000000"/>
          <w:kern w:val="0"/>
          <w:sz w:val="24"/>
          <w:szCs w:val="28"/>
        </w:rPr>
        <w:t>。</w:t>
      </w:r>
    </w:p>
    <w:p w14:paraId="2A3C10CF" w14:textId="24D7AD2C" w:rsidR="006E4F0C" w:rsidRPr="006D636B" w:rsidRDefault="006E4F0C" w:rsidP="00930B40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>
        <w:rPr>
          <w:rFonts w:ascii="Times" w:hAnsi="Times" w:cs="Times" w:hint="eastAsia"/>
          <w:color w:val="000000"/>
          <w:kern w:val="0"/>
          <w:sz w:val="24"/>
          <w:szCs w:val="28"/>
        </w:rPr>
        <w:tab/>
      </w:r>
      <w:r>
        <w:rPr>
          <w:rFonts w:ascii="Times" w:hAnsi="Times" w:cs="Times" w:hint="eastAsia"/>
          <w:color w:val="000000"/>
          <w:kern w:val="0"/>
          <w:sz w:val="24"/>
          <w:szCs w:val="28"/>
        </w:rPr>
        <w:t>渐进网格是一种作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为最佳质量的原始模型</w:t>
      </w:r>
      <w:r>
        <w:rPr>
          <w:rFonts w:ascii="Times" w:hAnsi="Times" w:cs="Times" w:hint="eastAsia"/>
          <w:color w:val="000000"/>
          <w:kern w:val="0"/>
          <w:sz w:val="24"/>
          <w:szCs w:val="28"/>
        </w:rPr>
        <w:t>而创建的数据结构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，简化了</w:t>
      </w:r>
      <w:r>
        <w:rPr>
          <w:rFonts w:ascii="Times" w:hAnsi="Times" w:cs="Times" w:hint="eastAsia"/>
          <w:color w:val="000000"/>
          <w:kern w:val="0"/>
          <w:sz w:val="24"/>
          <w:szCs w:val="28"/>
        </w:rPr>
        <w:t>合适的抽取算</w:t>
      </w:r>
      <w:r w:rsidR="005568AA">
        <w:rPr>
          <w:rFonts w:ascii="Times" w:hAnsi="Times" w:cs="Times" w:hint="eastAsia"/>
          <w:color w:val="000000"/>
          <w:kern w:val="0"/>
          <w:sz w:val="24"/>
          <w:szCs w:val="28"/>
        </w:rPr>
        <w:t>法，该算法逐步删除</w:t>
      </w:r>
      <w:r>
        <w:rPr>
          <w:rFonts w:ascii="Times" w:hAnsi="Times" w:cs="Times" w:hint="eastAsia"/>
          <w:color w:val="000000"/>
          <w:kern w:val="0"/>
          <w:sz w:val="24"/>
          <w:szCs w:val="28"/>
        </w:rPr>
        <w:t>模型中的一些边缘（边缘折叠操作）。在实际应用中，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有必要进行尽可能多的简化，以实现最小的模型。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所得到的模</w:t>
      </w:r>
      <w:r w:rsidR="005568AA">
        <w:rPr>
          <w:rFonts w:ascii="Times" w:hAnsi="Times" w:cs="Times" w:hint="eastAsia"/>
          <w:color w:val="000000"/>
          <w:kern w:val="0"/>
          <w:sz w:val="24"/>
          <w:szCs w:val="28"/>
        </w:rPr>
        <w:t>型以完整的质量由最小模型和逆运算序列表示为简单（顶点拆分操作）。</w:t>
      </w:r>
      <w:r w:rsidRPr="006E4F0C">
        <w:rPr>
          <w:rFonts w:ascii="Times" w:hAnsi="Times" w:cs="Times" w:hint="eastAsia"/>
          <w:color w:val="000000"/>
          <w:kern w:val="0"/>
          <w:sz w:val="24"/>
          <w:szCs w:val="28"/>
        </w:rPr>
        <w:t>这形成了一种层次结构，有助于在所选择的细节层次上创建一个模型。</w:t>
      </w:r>
    </w:p>
    <w:p w14:paraId="311918E9" w14:textId="590A2F31" w:rsidR="00A00F5C" w:rsidRDefault="006D636B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1</w:t>
      </w:r>
      <w:r>
        <w:rPr>
          <w:rFonts w:ascii="Times" w:hAnsi="Times" w:cs="Times"/>
          <w:color w:val="000000"/>
          <w:kern w:val="0"/>
          <w:sz w:val="28"/>
          <w:szCs w:val="28"/>
        </w:rPr>
        <w:t>.</w:t>
      </w:r>
      <w:r w:rsidR="005568AA"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Edge </w:t>
      </w:r>
      <w:r w:rsidR="005568AA">
        <w:rPr>
          <w:rFonts w:ascii="Times" w:hAnsi="Times" w:cs="Times"/>
          <w:color w:val="000000"/>
          <w:kern w:val="0"/>
          <w:sz w:val="28"/>
          <w:szCs w:val="28"/>
        </w:rPr>
        <w:t>Collapse</w:t>
      </w:r>
      <w:r w:rsidR="00A00F5C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</w:p>
    <w:p w14:paraId="0DACDF1F" w14:textId="76C15738" w:rsidR="006D636B" w:rsidRDefault="00A00F5C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 w:rsidRPr="006D636B">
        <w:rPr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147B1A1A" wp14:editId="75C699CD">
            <wp:simplePos x="0" y="0"/>
            <wp:positionH relativeFrom="margin">
              <wp:posOffset>869315</wp:posOffset>
            </wp:positionH>
            <wp:positionV relativeFrom="margin">
              <wp:posOffset>3519805</wp:posOffset>
            </wp:positionV>
            <wp:extent cx="3200400" cy="1440180"/>
            <wp:effectExtent l="0" t="0" r="0" b="7620"/>
            <wp:wrapSquare wrapText="bothSides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36B" w:rsidRPr="006D636B">
        <w:rPr>
          <w:rFonts w:ascii="Times" w:hAnsi="Times" w:cs="Times"/>
          <w:color w:val="000000"/>
          <w:kern w:val="0"/>
          <w:sz w:val="24"/>
          <w:szCs w:val="28"/>
        </w:rPr>
        <w:t xml:space="preserve"> </w:t>
      </w:r>
    </w:p>
    <w:p w14:paraId="5F074967" w14:textId="77777777" w:rsidR="00A00F5C" w:rsidRDefault="00A00F5C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</w:p>
    <w:p w14:paraId="3597DF0B" w14:textId="77777777" w:rsidR="00A00F5C" w:rsidRDefault="00A00F5C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</w:p>
    <w:p w14:paraId="1E546EAF" w14:textId="77777777" w:rsidR="00A00F5C" w:rsidRPr="00A00F5C" w:rsidRDefault="00A00F5C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8"/>
          <w:szCs w:val="28"/>
        </w:rPr>
      </w:pPr>
    </w:p>
    <w:p w14:paraId="50292201" w14:textId="77777777" w:rsidR="00A00F5C" w:rsidRDefault="00A00F5C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网格优化方法随机遍历可能的网格空间</w:t>
      </w:r>
      <w:r>
        <w:rPr>
          <w:rFonts w:ascii="Times" w:hAnsi="Times" w:cs="Times" w:hint="eastAsia"/>
          <w:color w:val="000000"/>
          <w:kern w:val="0"/>
          <w:sz w:val="24"/>
          <w:szCs w:val="28"/>
        </w:rPr>
        <w:t>，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ecol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采用两个连接的顶点，并用单个顶点替换它们。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 xml:space="preserve"> 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在这个操作过程中，由边缘连接的两个三角形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{vs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，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vt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，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vl}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和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{vt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，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vs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，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vr}</w:t>
      </w:r>
      <w:r w:rsidR="005568AA" w:rsidRPr="005568AA">
        <w:rPr>
          <w:rFonts w:ascii="Times" w:hAnsi="Times" w:cs="Times" w:hint="eastAsia"/>
          <w:color w:val="000000"/>
          <w:kern w:val="0"/>
          <w:sz w:val="24"/>
          <w:szCs w:val="28"/>
        </w:rPr>
        <w:t>也被删除。</w:t>
      </w:r>
    </w:p>
    <w:p w14:paraId="2EE25541" w14:textId="628A576A" w:rsidR="00A00F5C" w:rsidRDefault="00A00F5C" w:rsidP="00A00F5C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>
        <w:rPr>
          <w:rFonts w:ascii="Times" w:hAnsi="Times" w:cs="Times"/>
          <w:color w:val="000000"/>
          <w:kern w:val="0"/>
          <w:sz w:val="24"/>
          <w:szCs w:val="28"/>
        </w:rPr>
        <w:t xml:space="preserve">           </w:t>
      </w:r>
      <w:r>
        <w:rPr>
          <w:rFonts w:ascii="Times" w:hAnsi="Times" w:cs="Times"/>
          <w:noProof/>
          <w:color w:val="000000"/>
          <w:kern w:val="0"/>
          <w:sz w:val="24"/>
          <w:szCs w:val="28"/>
        </w:rPr>
        <w:drawing>
          <wp:inline distT="0" distB="0" distL="0" distR="0" wp14:anchorId="6D30B825" wp14:editId="4CCF17B7">
            <wp:extent cx="3273454" cy="336962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70625-1920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157" cy="35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D232" w14:textId="59F4C00B" w:rsidR="00A00F5C" w:rsidRDefault="00A00F5C" w:rsidP="00B726CB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>
        <w:rPr>
          <w:rFonts w:ascii="Times" w:hAnsi="Times" w:cs="Times"/>
          <w:color w:val="000000"/>
          <w:kern w:val="0"/>
          <w:sz w:val="24"/>
          <w:szCs w:val="28"/>
        </w:rPr>
        <w:t xml:space="preserve">            </w:t>
      </w:r>
      <w:r>
        <w:rPr>
          <w:rFonts w:ascii="Times" w:hAnsi="Times" w:cs="Times"/>
          <w:noProof/>
          <w:color w:val="000000"/>
          <w:kern w:val="0"/>
          <w:sz w:val="24"/>
          <w:szCs w:val="28"/>
        </w:rPr>
        <w:drawing>
          <wp:inline distT="0" distB="0" distL="0" distR="0" wp14:anchorId="0C2E0C3C" wp14:editId="27A0AC0A">
            <wp:extent cx="3151892" cy="21159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70625-1920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83" cy="21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0216" w14:textId="28473126" w:rsidR="006D636B" w:rsidRPr="006D636B" w:rsidRDefault="006D636B" w:rsidP="00B726CB">
      <w:pPr>
        <w:widowControl/>
        <w:autoSpaceDE w:val="0"/>
        <w:autoSpaceDN w:val="0"/>
        <w:adjustRightInd w:val="0"/>
        <w:spacing w:after="240" w:line="260" w:lineRule="atLeast"/>
        <w:jc w:val="left"/>
        <w:rPr>
          <w:rFonts w:ascii="Times" w:hAnsi="Times" w:cs="Times"/>
          <w:color w:val="000000"/>
          <w:kern w:val="0"/>
          <w:sz w:val="28"/>
          <w:szCs w:val="28"/>
        </w:rPr>
      </w:pPr>
      <w:r w:rsidRPr="006D636B">
        <w:rPr>
          <w:rFonts w:ascii="Times" w:hAnsi="Times" w:cs="Times" w:hint="eastAsia"/>
          <w:color w:val="000000"/>
          <w:kern w:val="0"/>
          <w:sz w:val="28"/>
          <w:szCs w:val="28"/>
        </w:rPr>
        <w:lastRenderedPageBreak/>
        <w:t xml:space="preserve">2. </w:t>
      </w:r>
      <w:r w:rsidR="00A00F5C">
        <w:rPr>
          <w:rFonts w:ascii="Times" w:hAnsi="Times" w:cs="Times"/>
          <w:color w:val="000000"/>
          <w:kern w:val="0"/>
          <w:sz w:val="28"/>
          <w:szCs w:val="28"/>
        </w:rPr>
        <w:t>Vertex Split</w:t>
      </w:r>
    </w:p>
    <w:p w14:paraId="3A39AB61" w14:textId="461FEA44" w:rsidR="00B726CB" w:rsidRDefault="00A00F5C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  <w:r>
        <w:rPr>
          <w:rFonts w:ascii="Verdana" w:hAnsi="Verdana" w:cs="Verdana"/>
          <w:kern w:val="0"/>
          <w:sz w:val="24"/>
          <w:szCs w:val="28"/>
        </w:rPr>
        <w:t>(1)Edge Collapse</w:t>
      </w:r>
      <w:r>
        <w:rPr>
          <w:rFonts w:ascii="Verdana" w:hAnsi="Verdana" w:cs="Verdana" w:hint="eastAsia"/>
          <w:kern w:val="0"/>
          <w:sz w:val="24"/>
          <w:szCs w:val="28"/>
        </w:rPr>
        <w:t>变换可逆</w:t>
      </w:r>
      <w:r>
        <w:rPr>
          <w:rFonts w:ascii="Verdana" w:hAnsi="Verdana" w:cs="Verdana"/>
          <w:kern w:val="0"/>
          <w:sz w:val="24"/>
          <w:szCs w:val="28"/>
        </w:rPr>
        <w:t>-&gt;</w:t>
      </w:r>
      <w:r>
        <w:rPr>
          <w:rFonts w:ascii="Verdana" w:hAnsi="Verdana" w:cs="Verdana" w:hint="eastAsia"/>
          <w:kern w:val="0"/>
          <w:sz w:val="24"/>
          <w:szCs w:val="28"/>
        </w:rPr>
        <w:t xml:space="preserve">Vertex </w:t>
      </w:r>
      <w:r>
        <w:rPr>
          <w:rFonts w:ascii="Verdana" w:hAnsi="Verdana" w:cs="Verdana"/>
          <w:kern w:val="0"/>
          <w:sz w:val="24"/>
          <w:szCs w:val="28"/>
        </w:rPr>
        <w:t>Split</w:t>
      </w:r>
      <w:r>
        <w:rPr>
          <w:rFonts w:ascii="Verdana" w:hAnsi="Verdana" w:cs="Verdana" w:hint="eastAsia"/>
          <w:kern w:val="0"/>
          <w:sz w:val="24"/>
          <w:szCs w:val="28"/>
        </w:rPr>
        <w:t>。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顶点分割（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vsplit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）是将顶点划分为两个新顶点的边缘折叠的反向操作。</w:t>
      </w:r>
      <w:r w:rsidRPr="00A00F5C">
        <w:rPr>
          <w:rFonts w:ascii="Verdana" w:hAnsi="Verdana" w:cs="Verdana" w:hint="eastAsia"/>
          <w:kern w:val="0"/>
          <w:sz w:val="24"/>
          <w:szCs w:val="28"/>
        </w:rPr>
        <w:t xml:space="preserve"> 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因此，</w:t>
      </w:r>
      <w:r>
        <w:rPr>
          <w:rFonts w:ascii="Verdana" w:hAnsi="Verdana" w:cs="Verdana" w:hint="eastAsia"/>
          <w:kern w:val="0"/>
          <w:sz w:val="24"/>
          <w:szCs w:val="28"/>
        </w:rPr>
        <w:t>会出现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新的边缘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{vt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，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vs}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和两个新的三角形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{vs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，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vt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，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vl}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和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{vt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，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vs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，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vr}</w:t>
      </w:r>
      <w:r>
        <w:rPr>
          <w:rFonts w:ascii="Verdana" w:hAnsi="Verdana" w:cs="Verdana" w:hint="eastAsia"/>
          <w:kern w:val="0"/>
          <w:sz w:val="24"/>
          <w:szCs w:val="28"/>
        </w:rPr>
        <w:t>。</w:t>
      </w:r>
    </w:p>
    <w:p w14:paraId="6EFF2AEF" w14:textId="1004223E" w:rsidR="00A00F5C" w:rsidRDefault="00A00F5C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  <w:r>
        <w:rPr>
          <w:rFonts w:ascii="Verdana" w:hAnsi="Verdana" w:cs="Verdana"/>
          <w:kern w:val="0"/>
          <w:sz w:val="24"/>
          <w:szCs w:val="28"/>
        </w:rPr>
        <w:t>(2)</w:t>
      </w:r>
      <w:r w:rsidRPr="00A00F5C">
        <w:rPr>
          <w:rFonts w:ascii="Verdana" w:hAnsi="Verdana" w:cs="Verdana" w:hint="eastAsia"/>
          <w:kern w:val="0"/>
          <w:sz w:val="24"/>
          <w:szCs w:val="28"/>
        </w:rPr>
        <w:t>更新转换附近的网格的属性</w:t>
      </w:r>
      <w:r>
        <w:rPr>
          <w:rFonts w:ascii="Verdana" w:hAnsi="Verdana" w:cs="Verdana" w:hint="eastAsia"/>
          <w:kern w:val="0"/>
          <w:sz w:val="24"/>
          <w:szCs w:val="28"/>
        </w:rPr>
        <w:t>。</w:t>
      </w:r>
    </w:p>
    <w:p w14:paraId="09A27021" w14:textId="5A9FDEF3" w:rsidR="00A00F5C" w:rsidRDefault="00A00F5C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  <w:r>
        <w:rPr>
          <w:rFonts w:ascii="Verdana" w:hAnsi="Verdana" w:cs="Verdana"/>
          <w:kern w:val="0"/>
          <w:sz w:val="24"/>
          <w:szCs w:val="28"/>
        </w:rPr>
        <w:t xml:space="preserve">          </w:t>
      </w:r>
      <w:r>
        <w:rPr>
          <w:rFonts w:ascii="Verdana" w:hAnsi="Verdana" w:cs="Verdana"/>
          <w:noProof/>
          <w:kern w:val="0"/>
          <w:sz w:val="24"/>
          <w:szCs w:val="28"/>
        </w:rPr>
        <w:drawing>
          <wp:inline distT="0" distB="0" distL="0" distR="0" wp14:anchorId="61E794E0" wp14:editId="518E4953">
            <wp:extent cx="3483348" cy="4135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70625-1929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41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F5F9" w14:textId="77777777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</w:p>
    <w:p w14:paraId="3B880276" w14:textId="77777777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</w:p>
    <w:p w14:paraId="6BD33AC3" w14:textId="26DCE768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color w:val="000000"/>
          <w:kern w:val="0"/>
          <w:sz w:val="28"/>
          <w:szCs w:val="28"/>
        </w:rPr>
        <w:t>3</w:t>
      </w:r>
      <w:r w:rsidRPr="006D636B">
        <w:rPr>
          <w:rFonts w:ascii="Times" w:hAnsi="Times" w:cs="Times" w:hint="eastAsia"/>
          <w:color w:val="000000"/>
          <w:kern w:val="0"/>
          <w:sz w:val="28"/>
          <w:szCs w:val="28"/>
        </w:rPr>
        <w:t xml:space="preserve">. </w:t>
      </w:r>
      <w:r w:rsidRPr="00673F81">
        <w:rPr>
          <w:rFonts w:ascii="Times" w:hAnsi="Times" w:cs="Times"/>
          <w:color w:val="000000"/>
          <w:kern w:val="0"/>
          <w:sz w:val="28"/>
          <w:szCs w:val="28"/>
        </w:rPr>
        <w:t>Geomorphs</w:t>
      </w:r>
    </w:p>
    <w:p w14:paraId="03A649B1" w14:textId="7F3604E6" w:rsidR="00673F81" w:rsidRP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Times" w:hAnsi="Times" w:cs="Times"/>
          <w:color w:val="000000"/>
          <w:kern w:val="0"/>
          <w:sz w:val="24"/>
          <w:szCs w:val="28"/>
        </w:rPr>
      </w:pPr>
      <w:r w:rsidRPr="00673F81">
        <w:rPr>
          <w:rFonts w:ascii="Times" w:hAnsi="Times" w:cs="Times"/>
          <w:color w:val="000000"/>
          <w:kern w:val="0"/>
          <w:sz w:val="24"/>
          <w:szCs w:val="28"/>
        </w:rPr>
        <w:t>(1)</w:t>
      </w:r>
      <w:r w:rsidRPr="00673F81">
        <w:rPr>
          <w:rFonts w:hint="eastAsia"/>
          <w:sz w:val="20"/>
        </w:rPr>
        <w:t xml:space="preserve"> </w:t>
      </w:r>
      <w:r w:rsidRPr="00673F81">
        <w:rPr>
          <w:rFonts w:ascii="Times" w:hAnsi="Times" w:cs="Times" w:hint="eastAsia"/>
          <w:color w:val="000000"/>
          <w:kern w:val="0"/>
          <w:sz w:val="24"/>
          <w:szCs w:val="28"/>
        </w:rPr>
        <w:t>在两个网格之间创建平滑的视觉过渡</w:t>
      </w:r>
    </w:p>
    <w:p w14:paraId="5666EBFB" w14:textId="2CFC231F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/>
          <w:color w:val="000000"/>
          <w:kern w:val="0"/>
          <w:sz w:val="28"/>
          <w:szCs w:val="28"/>
        </w:rPr>
        <w:t xml:space="preserve">        </w:t>
      </w:r>
      <w:r>
        <w:rPr>
          <w:rFonts w:ascii="Times" w:hAnsi="Times" w:cs="Times"/>
          <w:noProof/>
          <w:color w:val="000000"/>
          <w:kern w:val="0"/>
          <w:sz w:val="28"/>
          <w:szCs w:val="28"/>
        </w:rPr>
        <w:drawing>
          <wp:inline distT="0" distB="0" distL="0" distR="0" wp14:anchorId="3DB72AC7" wp14:editId="2990A44F">
            <wp:extent cx="3606829" cy="3348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70625-1933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482" cy="34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B4AA" w14:textId="696809F9" w:rsidR="00673F81" w:rsidRP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4"/>
        </w:rPr>
      </w:pPr>
      <w:r w:rsidRPr="00673F81">
        <w:rPr>
          <w:rFonts w:ascii="Verdana" w:hAnsi="Verdana" w:cs="Verdana"/>
          <w:kern w:val="0"/>
          <w:sz w:val="22"/>
          <w:szCs w:val="28"/>
        </w:rPr>
        <w:t>(2)</w:t>
      </w:r>
      <w:r w:rsidRPr="00673F81">
        <w:rPr>
          <w:rFonts w:ascii="Verdana" w:hAnsi="Verdana" w:cs="Verdana" w:hint="eastAsia"/>
          <w:kern w:val="0"/>
          <w:sz w:val="24"/>
          <w:szCs w:val="24"/>
        </w:rPr>
        <w:t>获得混和参数</w:t>
      </w:r>
      <w:r w:rsidRPr="00673F81">
        <w:rPr>
          <w:rFonts w:ascii="Verdana" w:hAnsi="Verdana" w:cs="Verdana"/>
          <w:kern w:val="0"/>
          <w:sz w:val="24"/>
          <w:szCs w:val="24"/>
        </w:rPr>
        <w:t>α</w:t>
      </w:r>
    </w:p>
    <w:p w14:paraId="57538566" w14:textId="58F99363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  <w:r>
        <w:rPr>
          <w:rFonts w:ascii="Verdana" w:hAnsi="Verdana" w:cs="Verdana" w:hint="eastAsia"/>
          <w:kern w:val="0"/>
          <w:sz w:val="24"/>
          <w:szCs w:val="28"/>
        </w:rPr>
        <w:t xml:space="preserve">                </w:t>
      </w:r>
      <w:r>
        <w:rPr>
          <w:rFonts w:ascii="Verdana" w:hAnsi="Verdana" w:cs="Verdana" w:hint="eastAsia"/>
          <w:noProof/>
          <w:kern w:val="0"/>
          <w:sz w:val="24"/>
          <w:szCs w:val="28"/>
        </w:rPr>
        <w:drawing>
          <wp:inline distT="0" distB="0" distL="0" distR="0" wp14:anchorId="525633E6" wp14:editId="5F5EF569">
            <wp:extent cx="2391659" cy="3904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70625-1935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78" cy="4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196C" w14:textId="6EBB7DD6" w:rsidR="00673F81" w:rsidRP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4"/>
        </w:rPr>
      </w:pPr>
      <w:r w:rsidRPr="00673F81">
        <w:rPr>
          <w:rFonts w:ascii="Verdana" w:hAnsi="Verdana" w:cs="Verdana"/>
          <w:kern w:val="0"/>
          <w:sz w:val="22"/>
          <w:szCs w:val="28"/>
        </w:rPr>
        <w:t>(3)</w:t>
      </w:r>
      <w:r w:rsidRPr="00673F81">
        <w:rPr>
          <w:rFonts w:ascii="Verdana" w:hAnsi="Verdana" w:cs="Verdana" w:hint="eastAsia"/>
          <w:kern w:val="0"/>
          <w:sz w:val="24"/>
          <w:szCs w:val="24"/>
        </w:rPr>
        <w:t>线性内插顶点位置</w:t>
      </w:r>
    </w:p>
    <w:p w14:paraId="29D76631" w14:textId="682BEAE8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  <w:r>
        <w:rPr>
          <w:rFonts w:ascii="Verdana" w:hAnsi="Verdana" w:cs="Verdana"/>
          <w:noProof/>
          <w:kern w:val="0"/>
          <w:sz w:val="24"/>
          <w:szCs w:val="28"/>
        </w:rPr>
        <w:drawing>
          <wp:inline distT="0" distB="0" distL="0" distR="0" wp14:anchorId="77DFBDF0" wp14:editId="40C155DE">
            <wp:extent cx="5274310" cy="77089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70625-1936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A8B" w14:textId="77777777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</w:p>
    <w:p w14:paraId="234FA866" w14:textId="77777777" w:rsidR="00673F81" w:rsidRDefault="00673F81" w:rsidP="00A00F5C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4"/>
          <w:szCs w:val="28"/>
        </w:rPr>
      </w:pPr>
    </w:p>
    <w:p w14:paraId="300576A8" w14:textId="372FE93E" w:rsidR="008314CC" w:rsidRPr="008314CC" w:rsidRDefault="00673F81" w:rsidP="00673F81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8"/>
          <w:szCs w:val="28"/>
        </w:rPr>
      </w:pPr>
      <w:r w:rsidRPr="00673F81">
        <w:rPr>
          <w:rFonts w:ascii="Times" w:hAnsi="Times" w:cs="Verdana"/>
          <w:kern w:val="0"/>
          <w:sz w:val="28"/>
          <w:szCs w:val="28"/>
        </w:rPr>
        <w:t>4.</w:t>
      </w:r>
      <w:r w:rsidRPr="00673F81">
        <w:rPr>
          <w:rFonts w:ascii="Times" w:hAnsi="Times"/>
          <w:sz w:val="28"/>
          <w:szCs w:val="28"/>
        </w:rPr>
        <w:t xml:space="preserve"> </w:t>
      </w:r>
      <w:r w:rsidRPr="00673F81">
        <w:rPr>
          <w:rFonts w:ascii="Times" w:hAnsi="Times" w:cs="Verdana"/>
          <w:kern w:val="0"/>
          <w:sz w:val="28"/>
          <w:szCs w:val="28"/>
        </w:rPr>
        <w:t>Mesh Optimization</w:t>
      </w:r>
    </w:p>
    <w:p w14:paraId="7FF31DED" w14:textId="73A8DBCF" w:rsidR="00673F81" w:rsidRDefault="00673F81" w:rsidP="00673F81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4"/>
          <w:szCs w:val="24"/>
        </w:rPr>
      </w:pPr>
      <w:r>
        <w:rPr>
          <w:rFonts w:ascii="Times" w:hAnsi="Times" w:cs="Verdana" w:hint="eastAsia"/>
          <w:kern w:val="0"/>
          <w:sz w:val="24"/>
          <w:szCs w:val="24"/>
        </w:rPr>
        <w:t>外循环</w:t>
      </w:r>
      <w:r>
        <w:rPr>
          <w:rFonts w:ascii="Times" w:hAnsi="Times" w:cs="Verdana" w:hint="eastAsia"/>
          <w:kern w:val="0"/>
          <w:sz w:val="24"/>
          <w:szCs w:val="24"/>
        </w:rPr>
        <w:t xml:space="preserve">: </w:t>
      </w:r>
      <w:r>
        <w:rPr>
          <w:rFonts w:ascii="Times" w:hAnsi="Times" w:cs="Verdana" w:hint="eastAsia"/>
          <w:kern w:val="0"/>
          <w:sz w:val="24"/>
          <w:szCs w:val="24"/>
        </w:rPr>
        <w:t>算法对于</w:t>
      </w:r>
      <w:r>
        <w:rPr>
          <w:rFonts w:ascii="Times" w:hAnsi="Times" w:cs="Verdana" w:hint="eastAsia"/>
          <w:kern w:val="0"/>
          <w:sz w:val="24"/>
          <w:szCs w:val="24"/>
        </w:rPr>
        <w:t>K</w:t>
      </w:r>
      <w:r>
        <w:rPr>
          <w:rFonts w:ascii="Times" w:hAnsi="Times" w:cs="Verdana" w:hint="eastAsia"/>
          <w:kern w:val="0"/>
          <w:sz w:val="24"/>
          <w:szCs w:val="24"/>
        </w:rPr>
        <w:t>进行优化，</w:t>
      </w:r>
      <w:r w:rsidR="008314CC">
        <w:rPr>
          <w:rFonts w:ascii="Times" w:hAnsi="Times" w:cs="Verdana" w:hint="eastAsia"/>
          <w:kern w:val="0"/>
          <w:sz w:val="24"/>
          <w:szCs w:val="24"/>
        </w:rPr>
        <w:t>优化了网格的连通性。</w:t>
      </w:r>
    </w:p>
    <w:p w14:paraId="0D5928FC" w14:textId="62ABCB73" w:rsidR="008314CC" w:rsidRDefault="008314CC" w:rsidP="00673F81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4"/>
          <w:szCs w:val="24"/>
        </w:rPr>
      </w:pPr>
      <w:r>
        <w:rPr>
          <w:rFonts w:ascii="Times" w:hAnsi="Times" w:cs="Verdana" w:hint="eastAsia"/>
          <w:kern w:val="0"/>
          <w:sz w:val="24"/>
          <w:szCs w:val="24"/>
        </w:rPr>
        <w:t>内循环</w:t>
      </w:r>
      <w:r>
        <w:rPr>
          <w:rFonts w:ascii="Times" w:hAnsi="Times" w:cs="Verdana"/>
          <w:kern w:val="0"/>
          <w:sz w:val="24"/>
          <w:szCs w:val="24"/>
        </w:rPr>
        <w:t xml:space="preserve">: </w:t>
      </w:r>
      <w:r>
        <w:rPr>
          <w:rFonts w:ascii="Times" w:hAnsi="Times" w:cs="Verdana" w:hint="eastAsia"/>
          <w:kern w:val="0"/>
          <w:sz w:val="24"/>
          <w:szCs w:val="24"/>
        </w:rPr>
        <w:t>对点的位置进行优化。</w:t>
      </w:r>
    </w:p>
    <w:p w14:paraId="5CA5D895" w14:textId="77777777" w:rsidR="008314CC" w:rsidRDefault="008314CC" w:rsidP="00673F81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4"/>
          <w:szCs w:val="24"/>
        </w:rPr>
      </w:pPr>
    </w:p>
    <w:p w14:paraId="6172A5E4" w14:textId="77777777" w:rsidR="008314CC" w:rsidRDefault="008314CC" w:rsidP="00673F81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4"/>
          <w:szCs w:val="24"/>
        </w:rPr>
      </w:pPr>
    </w:p>
    <w:p w14:paraId="498D4E6B" w14:textId="5A8BD134" w:rsidR="008314CC" w:rsidRDefault="008314CC" w:rsidP="008314CC">
      <w:pPr>
        <w:widowControl/>
        <w:autoSpaceDE w:val="0"/>
        <w:autoSpaceDN w:val="0"/>
        <w:adjustRightInd w:val="0"/>
        <w:jc w:val="left"/>
        <w:rPr>
          <w:rFonts w:ascii="Times" w:hAnsi="Times"/>
          <w:sz w:val="28"/>
          <w:szCs w:val="28"/>
        </w:rPr>
      </w:pPr>
      <w:r>
        <w:rPr>
          <w:rFonts w:ascii="Times" w:hAnsi="Times" w:cs="Verdana"/>
          <w:kern w:val="0"/>
          <w:sz w:val="28"/>
          <w:szCs w:val="28"/>
        </w:rPr>
        <w:t>5</w:t>
      </w:r>
      <w:r w:rsidRPr="00673F81">
        <w:rPr>
          <w:rFonts w:ascii="Times" w:hAnsi="Times" w:cs="Verdana"/>
          <w:kern w:val="0"/>
          <w:sz w:val="28"/>
          <w:szCs w:val="28"/>
        </w:rPr>
        <w:t>.</w:t>
      </w:r>
      <w:r w:rsidRPr="008314CC">
        <w:t xml:space="preserve"> </w:t>
      </w:r>
      <w:r w:rsidRPr="008314CC">
        <w:rPr>
          <w:rFonts w:ascii="Times" w:hAnsi="Times"/>
          <w:sz w:val="28"/>
          <w:szCs w:val="28"/>
        </w:rPr>
        <w:t>Energy Function</w:t>
      </w:r>
    </w:p>
    <w:p w14:paraId="40E5A5D0" w14:textId="3D7212A7" w:rsidR="008314CC" w:rsidRDefault="00B51ED1" w:rsidP="008314CC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4"/>
          <w:szCs w:val="24"/>
        </w:rPr>
      </w:pPr>
      <w:r>
        <w:rPr>
          <w:rFonts w:ascii="Times" w:hAnsi="Times" w:cs="Verdana"/>
          <w:noProof/>
          <w:kern w:val="0"/>
          <w:sz w:val="24"/>
          <w:szCs w:val="24"/>
        </w:rPr>
        <w:drawing>
          <wp:inline distT="0" distB="0" distL="0" distR="0" wp14:anchorId="5C427465" wp14:editId="57997D68">
            <wp:extent cx="5274310" cy="327025"/>
            <wp:effectExtent l="0" t="0" r="889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70625-1944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7389" w14:textId="6CEB8CD3" w:rsidR="00B51ED1" w:rsidRDefault="00B51ED1" w:rsidP="00B51ED1">
      <w:pPr>
        <w:widowControl/>
        <w:autoSpaceDE w:val="0"/>
        <w:autoSpaceDN w:val="0"/>
        <w:adjustRightInd w:val="0"/>
        <w:ind w:firstLine="1680"/>
        <w:jc w:val="left"/>
        <w:rPr>
          <w:rFonts w:ascii="Times" w:hAnsi="Times" w:cs="Verdana"/>
          <w:kern w:val="0"/>
          <w:sz w:val="24"/>
          <w:szCs w:val="24"/>
        </w:rPr>
      </w:pPr>
      <w:r>
        <w:rPr>
          <w:rFonts w:ascii="Times" w:hAnsi="Times" w:cs="Verdana"/>
          <w:noProof/>
          <w:kern w:val="0"/>
          <w:sz w:val="24"/>
          <w:szCs w:val="24"/>
        </w:rPr>
        <w:drawing>
          <wp:inline distT="0" distB="0" distL="0" distR="0" wp14:anchorId="0949B511" wp14:editId="102315D5">
            <wp:extent cx="3140104" cy="716031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70625-1945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462" cy="7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FA0" w14:textId="756429E0" w:rsidR="00720240" w:rsidRPr="00B51ED1" w:rsidRDefault="00B51ED1" w:rsidP="00B51ED1">
      <w:pPr>
        <w:widowControl/>
        <w:autoSpaceDE w:val="0"/>
        <w:autoSpaceDN w:val="0"/>
        <w:adjustRightInd w:val="0"/>
        <w:jc w:val="left"/>
        <w:rPr>
          <w:rFonts w:ascii="Times" w:hAnsi="Times" w:cs="Verdana"/>
          <w:kern w:val="0"/>
          <w:sz w:val="24"/>
          <w:szCs w:val="24"/>
        </w:rPr>
      </w:pPr>
      <w:r>
        <w:rPr>
          <w:rFonts w:ascii="Times" w:hAnsi="Times" w:cs="Verdana"/>
          <w:kern w:val="0"/>
          <w:sz w:val="24"/>
          <w:szCs w:val="24"/>
        </w:rPr>
        <w:t xml:space="preserve">              </w:t>
      </w:r>
      <w:r>
        <w:rPr>
          <w:rFonts w:ascii="Times" w:hAnsi="Times" w:cs="Verdana"/>
          <w:noProof/>
          <w:kern w:val="0"/>
          <w:sz w:val="24"/>
          <w:szCs w:val="24"/>
        </w:rPr>
        <w:drawing>
          <wp:inline distT="0" distB="0" distL="0" distR="0" wp14:anchorId="0BACA2C5" wp14:editId="522BEF8C">
            <wp:extent cx="2940079" cy="656261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70625-1945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46" cy="6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08A3" w14:textId="5814FF55" w:rsidR="00B51ED1" w:rsidRDefault="00A07B17" w:rsidP="00B51ED1">
      <w:pPr>
        <w:pStyle w:val="ab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32"/>
          <w:szCs w:val="32"/>
        </w:rPr>
      </w:pPr>
      <w:r w:rsidRPr="00B51ED1">
        <w:rPr>
          <w:rFonts w:asciiTheme="minorEastAsia" w:hAnsiTheme="minorEastAsia" w:hint="eastAsia"/>
          <w:sz w:val="32"/>
          <w:szCs w:val="32"/>
        </w:rPr>
        <w:lastRenderedPageBreak/>
        <w:t>核心代码</w:t>
      </w:r>
    </w:p>
    <w:p w14:paraId="3894355F" w14:textId="77777777" w:rsidR="00B51ED1" w:rsidRDefault="00B51ED1" w:rsidP="00B51ED1">
      <w:pPr>
        <w:spacing w:line="360" w:lineRule="auto"/>
        <w:jc w:val="left"/>
        <w:rPr>
          <w:rFonts w:ascii="Times" w:hAnsi="Times"/>
          <w:sz w:val="24"/>
          <w:szCs w:val="24"/>
        </w:rPr>
      </w:pPr>
    </w:p>
    <w:p w14:paraId="58EF9BBF" w14:textId="2E5FB3EC" w:rsidR="001816AB" w:rsidRPr="001816AB" w:rsidRDefault="001816AB" w:rsidP="001816AB">
      <w:pPr>
        <w:pStyle w:val="p1"/>
        <w:rPr>
          <w:sz w:val="24"/>
          <w:szCs w:val="24"/>
        </w:rPr>
      </w:pPr>
      <w:r w:rsidRPr="001816AB">
        <w:rPr>
          <w:color w:val="BA2DA2"/>
          <w:sz w:val="24"/>
          <w:szCs w:val="24"/>
        </w:rPr>
        <w:t>struct</w:t>
      </w:r>
      <w:r w:rsidRPr="001816AB">
        <w:rPr>
          <w:sz w:val="24"/>
          <w:szCs w:val="24"/>
        </w:rPr>
        <w:t xml:space="preserve"> EdgeCollapseTarget {</w:t>
      </w:r>
    </w:p>
    <w:p w14:paraId="7B36D2B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ei;</w:t>
      </w:r>
    </w:p>
    <w:p w14:paraId="013E98A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cost;</w:t>
      </w:r>
    </w:p>
    <w:p w14:paraId="59727D4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optimalCoord[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183C10D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35FC2F4" w14:textId="2D1E7C55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   </w:t>
      </w:r>
    </w:p>
    <w:p w14:paraId="1BC6EE3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EdgeCollapseTarget(){}</w:t>
      </w:r>
    </w:p>
    <w:p w14:paraId="39ADC38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EdgeCollapseTarget(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&amp;ei_in,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cost_in,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*optimalCoord_in,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id_in) {</w:t>
      </w:r>
    </w:p>
    <w:p w14:paraId="5A33863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  = ei_in;</w:t>
      </w:r>
    </w:p>
    <w:p w14:paraId="05B1845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cost_in;</w:t>
      </w:r>
    </w:p>
    <w:p w14:paraId="062FB21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i++)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optimalCoord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 = optimalCoord_in[i];</w:t>
      </w:r>
    </w:p>
    <w:p w14:paraId="6ECFC8B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  = id_in;</w:t>
      </w:r>
    </w:p>
    <w:p w14:paraId="3453DC5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1038B09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};</w:t>
      </w:r>
    </w:p>
    <w:p w14:paraId="69DACF5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0D7F454A" w14:textId="7245972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struct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VertexSplitTarget {</w:t>
      </w:r>
    </w:p>
    <w:p w14:paraId="6691ECB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ei;</w:t>
      </w:r>
    </w:p>
    <w:p w14:paraId="07340C1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  v1OrginalCoord[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72C0AAB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    v1OriginalIsBoundary;</w:t>
      </w:r>
    </w:p>
    <w:p w14:paraId="47ED966A" w14:textId="6D87DF11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vector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*&gt; halfedgesAroundV0;</w:t>
      </w:r>
    </w:p>
    <w:p w14:paraId="03E65811" w14:textId="11E6B25A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6CD461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VertexSplitTarget(){}</w:t>
      </w:r>
    </w:p>
    <w:p w14:paraId="7C07A5E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};</w:t>
      </w:r>
    </w:p>
    <w:p w14:paraId="032C3E8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5368A07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class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Simplification {</w:t>
      </w:r>
    </w:p>
    <w:p w14:paraId="125A19A1" w14:textId="153834B2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*mesh;</w:t>
      </w:r>
    </w:p>
    <w:p w14:paraId="2595FE3F" w14:textId="4F7A25D5" w:rsidR="001816AB" w:rsidRPr="001816AB" w:rsidRDefault="001816AB" w:rsidP="001816AB">
      <w:pPr>
        <w:widowControl/>
        <w:ind w:left="420"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priority_queue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deque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&gt;,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greater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&gt;&gt; heap;</w:t>
      </w:r>
    </w:p>
    <w:p w14:paraId="7EED4AC1" w14:textId="284A590C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list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 suspendedEdgeCollapseTarget;</w:t>
      </w:r>
    </w:p>
    <w:p w14:paraId="7059BA0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stack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  vertexSplitTarget;</w:t>
      </w:r>
    </w:p>
    <w:p w14:paraId="208E3F2E" w14:textId="4746E6A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stack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 readdedEdgeCollapseTarget;</w:t>
      </w:r>
    </w:p>
    <w:p w14:paraId="0C1A841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ect_id_base;</w:t>
      </w:r>
    </w:p>
    <w:p w14:paraId="704AC2B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n_active_faces;</w:t>
      </w:r>
    </w:p>
    <w:p w14:paraId="7F1CEE8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13F86BA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AssignInitialQ();</w:t>
      </w:r>
    </w:p>
    <w:p w14:paraId="3C474DD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CumulateQ(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&amp;vi,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*normal,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d);</w:t>
      </w:r>
    </w:p>
    <w:p w14:paraId="16833A2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ComputeOptimalCoordAndCost(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&amp;ei);</w:t>
      </w:r>
    </w:p>
    <w:p w14:paraId="435BCC3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33B5CA6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* FindBoundaryEdgeIncidentToVertexInCW(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*baseHalfEdge);</w:t>
      </w:r>
    </w:p>
    <w:p w14:paraId="602266E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FindNeighborHalfEdge(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&amp;v1,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vector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 &amp;facesOriginallyIncidentToV0OrV1);</w:t>
      </w:r>
    </w:p>
    <w:p w14:paraId="22D34A9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1EE1816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IsFinWillNotBeCreated(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&amp;ei);</w:t>
      </w:r>
    </w:p>
    <w:p w14:paraId="4C2E6AF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RemoveEdge(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*optimalCoord,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isFirstCollapse);</w:t>
      </w:r>
    </w:p>
    <w:p w14:paraId="2BCA6D0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0FC69E6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BA2DA2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public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</w:t>
      </w:r>
    </w:p>
    <w:p w14:paraId="51B8D4D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Simplification(){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ect_id_base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}</w:t>
      </w:r>
    </w:p>
    <w:p w14:paraId="3AC98DF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6157815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InitSimplification(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*mesh_in);</w:t>
      </w:r>
    </w:p>
    <w:p w14:paraId="7508B25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EdgeCollapse();</w:t>
      </w:r>
    </w:p>
    <w:p w14:paraId="69AE194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VertexSplit();</w:t>
      </w:r>
    </w:p>
    <w:p w14:paraId="570DA89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ControlLevelOfDetail(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step);</w:t>
      </w:r>
    </w:p>
    <w:p w14:paraId="420A82B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};</w:t>
      </w:r>
    </w:p>
    <w:p w14:paraId="1B72F90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24C85DE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operator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const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&amp;a,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const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&amp;b){</w:t>
      </w:r>
    </w:p>
    <w:p w14:paraId="35C84BE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a.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&gt; b.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013B71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2A2569A0" w14:textId="77777777" w:rsid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060C08A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7851FA0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lastRenderedPageBreak/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::InitSimplification(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*mesh_in)</w:t>
      </w:r>
    </w:p>
    <w:p w14:paraId="7BF12B9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30097357" w14:textId="162B240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mesh_in;</w:t>
      </w:r>
    </w:p>
    <w:p w14:paraId="46D7C820" w14:textId="13EED2E5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3CC2EE8" w14:textId="4C1D6A51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AssignInitialQ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</w:t>
      </w:r>
    </w:p>
    <w:p w14:paraId="3B303EF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ei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begin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(); ei !=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end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 ei++)</w:t>
      </w:r>
    </w:p>
    <w:p w14:paraId="44ED5F6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31595D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ComputeOptimalCoordAndCost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(ei);</w:t>
      </w:r>
    </w:p>
    <w:p w14:paraId="6171D70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12D436F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724CE61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::AssignInitialQ()</w:t>
      </w:r>
    </w:p>
    <w:p w14:paraId="0B23C3B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17DE90CE" w14:textId="37FF31C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vi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vertices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begin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(); vi !=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vertices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end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 vi++){</w:t>
      </w:r>
    </w:p>
    <w:p w14:paraId="73793CC3" w14:textId="5425F7C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[i]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A43AC2E" w14:textId="4F9EC476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*startHalfEdge, *endHalfEdge;</w:t>
      </w:r>
    </w:p>
    <w:p w14:paraId="01312B5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 =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6587F26" w14:textId="0B33F958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>
        <w:rPr>
          <w:rFonts w:ascii="Comic Sans MS" w:hAnsi="Comic Sans MS" w:cs="Times New Roman"/>
          <w:color w:val="000000"/>
          <w:kern w:val="0"/>
          <w:sz w:val="24"/>
          <w:szCs w:val="24"/>
        </w:rPr>
        <w:t> 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startHalfEdge =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1C12A6C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1294FAA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 = startHalfEdge;</w:t>
      </w:r>
    </w:p>
    <w:p w14:paraId="7860DB1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36C2F0C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CumulateQ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(vi,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-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DotProduct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));</w:t>
      </w:r>
    </w:p>
    <w:p w14:paraId="6F9CDFA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703E160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8E052F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endHalfEdge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70DC167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40416D8" w14:textId="3D8D1711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2BECFD4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DBDC8C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 != startHalfEdge &amp;&amp; hep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2D7F98D7" w14:textId="68BACD9A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7C79506A" w14:textId="1688C18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3A5C7809" w14:textId="53670C2C" w:rsidR="001816AB" w:rsidRDefault="001816AB" w:rsidP="001816AB">
      <w:pPr>
        <w:widowControl/>
        <w:ind w:firstLine="1160"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boundaryVector[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], pseudoNormal[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333A01E2" w14:textId="77777777" w:rsidR="001816AB" w:rsidRPr="001816AB" w:rsidRDefault="001816AB" w:rsidP="001816AB">
      <w:pPr>
        <w:widowControl/>
        <w:ind w:firstLine="1160"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2A066275" w14:textId="6A7C5A02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boundaryVector[i] = startHalfEdge-&gt;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 - startHalfEdge-&gt;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51FBEF8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CrossProduct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(boundaryVector, startHalfEdge-&gt;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pseudoNormal);</w:t>
      </w:r>
    </w:p>
    <w:p w14:paraId="1299EAAB" w14:textId="17747A16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Normalize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(pseudoNormal);</w:t>
      </w:r>
    </w:p>
    <w:p w14:paraId="35CC56A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CumulateQ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(vi, pseudoNormal, -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DotProduct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(pseudoNormal, startHalfEdge-&gt;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));</w:t>
      </w:r>
    </w:p>
    <w:p w14:paraId="7B24DE7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5076817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boundaryVector[i] = endHalfEdge-&gt;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 - endHalfEdge-&gt;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6D51D28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770566A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CrossProduct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(boundaryVector, endHalfEdge-&gt;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pseudoNormal);</w:t>
      </w:r>
    </w:p>
    <w:p w14:paraId="1545465F" w14:textId="334AE25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Normalize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(pseudoNormal);</w:t>
      </w:r>
    </w:p>
    <w:p w14:paraId="1DA969E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CumulateQ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(vi, pseudoNormal, -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DotProduct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(pseudoNormal, endHalfEdge-&gt;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));</w:t>
      </w:r>
    </w:p>
    <w:p w14:paraId="38B1E622" w14:textId="5ADA85E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107098EC" w14:textId="0C4F4496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} </w:t>
      </w:r>
    </w:p>
    <w:p w14:paraId="4AA7525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100F1E8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2F125CE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::CumulateQ(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&amp;vi,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*normal,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d)</w:t>
      </w:r>
    </w:p>
    <w:p w14:paraId="6E84126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5BC270C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a = normal[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4D6E46A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b = normal[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1A99813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 = normal[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0DFFAB5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245D32E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a*a;</w:t>
      </w:r>
    </w:p>
    <w:p w14:paraId="26776D6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a*b;</w:t>
      </w:r>
    </w:p>
    <w:p w14:paraId="4EAD41A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a*c;</w:t>
      </w:r>
    </w:p>
    <w:p w14:paraId="67BC0B0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a*d;</w:t>
      </w:r>
    </w:p>
    <w:p w14:paraId="33FF7B8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b*b;</w:t>
      </w:r>
    </w:p>
    <w:p w14:paraId="6B32090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5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b*c;</w:t>
      </w:r>
    </w:p>
    <w:p w14:paraId="7990894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6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b*d;</w:t>
      </w:r>
    </w:p>
    <w:p w14:paraId="38F0980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7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c*c;</w:t>
      </w:r>
    </w:p>
    <w:p w14:paraId="0104456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8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c*d;</w:t>
      </w:r>
    </w:p>
    <w:p w14:paraId="1BE6DDC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vi-&gt;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9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+= d*d;</w:t>
      </w:r>
    </w:p>
    <w:p w14:paraId="02D7DE7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2E7E23C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38306A3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::ComputeOptimalCoordAndCost(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&amp;ei)</w:t>
      </w:r>
    </w:p>
    <w:p w14:paraId="3468C1E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31E36FF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v0 = ei-&gt;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7D4B47A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v1 = ei-&gt;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C087AE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7C5EDFF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5EC37CA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0C91A57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             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4A86038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1241189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665969E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0F41290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             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51CF9E0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5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5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24EF2E8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6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6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06D856F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             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7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7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348D39D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8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8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28F0CD7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newQ[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             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9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+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9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3907185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603D675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matrix[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], rhs[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 {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}, solution[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2EB36FF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34DB495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i++)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j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j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j++) matrix[i][j] = newQ[i][j];</w:t>
      </w:r>
    </w:p>
    <w:p w14:paraId="5B9A97E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matrix[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matrix[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matrix[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4C2635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matrix[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068F19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15082B0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cost;</w:t>
      </w:r>
    </w:p>
    <w:p w14:paraId="7567A63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optimalCoord[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245FD9A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0C2CCCE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SolveLinearSystem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(matrix, rhs, solution) ){</w:t>
      </w:r>
    </w:p>
    <w:p w14:paraId="2DBE9F5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temp[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04F31D5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4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i++) temp[i]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DotProduct4D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(newQ[i], solution);</w:t>
      </w:r>
    </w:p>
    <w:p w14:paraId="7DB8E1C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38B9727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cost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DotProduct4D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(solution, temp);</w:t>
      </w:r>
    </w:p>
    <w:p w14:paraId="3D6938D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optimalCoord[i] = solution[i];</w:t>
      </w:r>
    </w:p>
    <w:p w14:paraId="08B6626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{ </w:t>
      </w:r>
      <w:r w:rsidRPr="001816AB">
        <w:rPr>
          <w:rFonts w:ascii="Comic Sans MS" w:hAnsi="Comic Sans MS" w:cs="Times New Roman"/>
          <w:color w:val="008400"/>
          <w:kern w:val="0"/>
          <w:sz w:val="24"/>
          <w:szCs w:val="24"/>
        </w:rPr>
        <w:t>// matrix is singular. solution is not unique.</w:t>
      </w:r>
    </w:p>
    <w:p w14:paraId="57E8E7A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cost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D0B9EE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optimalCoord[i] 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61DCB8D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optimalCoord[i] =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6BAC32F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0F42315B" w14:textId="5806F04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0092641B" w14:textId="5D8F94C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||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cost += </w:t>
      </w:r>
      <w:r w:rsidRPr="001816AB">
        <w:rPr>
          <w:rFonts w:ascii="Comic Sans MS" w:hAnsi="Comic Sans MS" w:cs="Times New Roman"/>
          <w:color w:val="78492A"/>
          <w:kern w:val="0"/>
          <w:sz w:val="24"/>
          <w:szCs w:val="24"/>
        </w:rPr>
        <w:t>BOUNDARY_COST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B170EB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heap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(ei, cost, optimalCoord,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ect_id_base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);</w:t>
      </w:r>
    </w:p>
    <w:p w14:paraId="1DDF665D" w14:textId="684B7992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ei-&gt;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ect_id_base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E66C3C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ect_id_base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++;</w:t>
      </w:r>
    </w:p>
    <w:p w14:paraId="6772990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572B942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3DDEA32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::EdgeCollapse()</w:t>
      </w:r>
    </w:p>
    <w:p w14:paraId="2126285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217F13FB" w14:textId="287288F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32E3A2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readdedEdgeCollapseTarget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empty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){</w:t>
      </w:r>
    </w:p>
    <w:p w14:paraId="1F60ABF6" w14:textId="4CFCAAC4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RemoveEdge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readdedEdgeCollapseTarget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readdedEdgeCollapseTarget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optimalCoord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5AB1B09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readdedEdgeCollapseTarget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</w:t>
      </w:r>
    </w:p>
    <w:p w14:paraId="6DD081D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D098CED" w14:textId="46F06489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</w:p>
    <w:p w14:paraId="12700FA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701646C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list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&gt;::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iterator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ecti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suspendedEdgeCollapseTarget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begin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</w:t>
      </w:r>
    </w:p>
    <w:p w14:paraId="1C512B01" w14:textId="0F4DC08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ecti !=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suspendedEdgeCollapseTarget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end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 ){</w:t>
      </w:r>
    </w:p>
    <w:p w14:paraId="70EB8F6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|| ecti-&gt;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ecti-&gt;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7E8DAD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008400"/>
          <w:kern w:val="0"/>
          <w:sz w:val="24"/>
          <w:szCs w:val="24"/>
        </w:rPr>
        <w:t>// obsolete. delete this</w:t>
      </w:r>
    </w:p>
    <w:p w14:paraId="5B20A9D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ecti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suspendedEdgeCollapseTarget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erase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(ecti);</w:t>
      </w:r>
    </w:p>
    <w:p w14:paraId="0F20BCB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75F41B2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IsFinWillNotBeCreated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30C3B31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RemoveEdge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ecti-&gt;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optimalCoord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5EBA4B1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ecti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suspendedEdgeCollapseTarget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erase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(ecti);</w:t>
      </w:r>
    </w:p>
    <w:p w14:paraId="2BE004C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C251CF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46D415A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ecti++;</w:t>
      </w:r>
    </w:p>
    <w:p w14:paraId="51507CA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73D6B772" w14:textId="34E0A0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 </w:t>
      </w:r>
    </w:p>
    <w:p w14:paraId="6A9C54B4" w14:textId="2878B466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2E0E53AF" w14:textId="39AD6540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ect;</w:t>
      </w:r>
    </w:p>
    <w:p w14:paraId="76AD214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heap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empty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6AE3D18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ect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heap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</w:t>
      </w:r>
    </w:p>
    <w:p w14:paraId="6A511A62" w14:textId="7005CEC4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heap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(); </w:t>
      </w:r>
    </w:p>
    <w:p w14:paraId="446E0D9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 ect.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ect.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ect_id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4D0B906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4FB07F2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IsFinWillNotBeCreated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410A3DE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RemoveEdge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ect.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optimalCoord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40F4A44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44DF7F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3E2F0BA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2DDF241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suspendedEdgeCollapseTarget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push_back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(ect);</w:t>
      </w:r>
    </w:p>
    <w:p w14:paraId="567F7DE6" w14:textId="29DA1B08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5157DC76" w14:textId="2F4BD60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 </w:t>
      </w:r>
    </w:p>
    <w:p w14:paraId="1CC5857E" w14:textId="0A4C9E9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609EFE9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BA2DA2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E9A2CE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0BB9039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53CB8CC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42E373D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::RemoveEdge(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double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*optimalCoord,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isFirstCollapse)</w:t>
      </w:r>
    </w:p>
    <w:p w14:paraId="2AE10ED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7AED58A9" w14:textId="0C116EAA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*hepCollapse = ei-&gt;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7E6F4EF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v0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0F13695" w14:textId="23804CD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v1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0C7DB1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E2D60A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--;</w:t>
      </w:r>
    </w:p>
    <w:p w14:paraId="590D4067" w14:textId="0C56A8AC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6C6C8CB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B5EB4B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B4712A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--;</w:t>
      </w:r>
    </w:p>
    <w:p w14:paraId="7A509E8D" w14:textId="73917AD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76F696CB" w14:textId="2F227854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 );</w:t>
      </w:r>
    </w:p>
    <w:p w14:paraId="6D03E04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ei;</w:t>
      </w:r>
    </w:p>
    <w:p w14:paraId="48C028B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i++)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v1OrginalCoord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 =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429174D4" w14:textId="586EE97C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v1OriginalIsBoundary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ABDD39A" w14:textId="32001204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*startHalfEdge;</w:t>
      </w:r>
    </w:p>
    <w:p w14:paraId="1081EECD" w14:textId="47BFE05F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vector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 facesOriginallyIncidentToV0OrV1;</w:t>
      </w:r>
    </w:p>
    <w:p w14:paraId="63B2F5B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 = hepCollapse;</w:t>
      </w:r>
    </w:p>
    <w:p w14:paraId="6389D6C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startHalfEdge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(hepCollapse);</w:t>
      </w:r>
    </w:p>
    <w:p w14:paraId="3A028EC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0F2D32E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 = startHalfEdge;</w:t>
      </w:r>
    </w:p>
    <w:p w14:paraId="5405A48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3485B1C1" w14:textId="270F69D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facesOriginallyIncidentToV0OrV1.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push_back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0801071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A7AC0B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 != startHalfEdge &amp;&amp; hep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424137BA" w14:textId="77777777" w:rsid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155C21F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5B03BA5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70065AE" w14:textId="0A8FD7C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startHalfEdge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254989A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 = startHalfEdge;</w:t>
      </w:r>
    </w:p>
    <w:p w14:paraId="11334D9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7833BBD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facesOriginallyIncidentToV0OrV1.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push_back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73B942B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2540BDF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FC3BC90" w14:textId="720CF8F2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 != startHalfEdge &amp;&amp; hep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69DED647" w14:textId="4B56897F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</w:t>
      </w:r>
    </w:p>
    <w:p w14:paraId="24CF49C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 = hepCollapse;</w:t>
      </w:r>
    </w:p>
    <w:p w14:paraId="3F4ECF1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startHalfEdge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(hepCollapse);</w:t>
      </w:r>
    </w:p>
    <w:p w14:paraId="22AD2C17" w14:textId="76B75D3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68812CB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 = startHalfEdge;</w:t>
      </w:r>
    </w:p>
    <w:p w14:paraId="3E9C874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15FF584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44979D19" w14:textId="4A7BDEF4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v1;</w:t>
      </w:r>
    </w:p>
    <w:p w14:paraId="077298A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halfedgesAroundV0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push_back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(hep);</w:t>
      </w:r>
    </w:p>
    <w:p w14:paraId="5159A0BA" w14:textId="3155FA9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7677EC1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A44C42A" w14:textId="63F89934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 != startHalfEdge &amp;&amp; hep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4F26B10B" w14:textId="3C8ED72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 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 = optimalCoord[i];</w:t>
      </w:r>
    </w:p>
    <w:p w14:paraId="5C925151" w14:textId="45C15D76" w:rsidR="001816AB" w:rsidRPr="00BE3B3F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(isFirstCollapse)</w:t>
      </w:r>
      <w:r w:rsidR="00BE3B3F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744674F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 += 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Q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2B39F5C8" w14:textId="0E6B0A6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5AA9BBE5" w14:textId="3B7A41E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C9A166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6CF0A68" w14:textId="5C3FB8EC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1774563" w14:textId="13A62CCC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7ADCCC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</w:t>
      </w:r>
    </w:p>
    <w:p w14:paraId="21965BD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CBC8CC0" w14:textId="7EEBA40E" w:rsidR="001816AB" w:rsidRPr="00BE3B3F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="00BE3B3F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870553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D39496A" w14:textId="3501908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){  </w:t>
      </w:r>
    </w:p>
    <w:p w14:paraId="39C235B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6A94390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32C7AE9" w14:textId="1813449F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1C74112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BC34DE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040C4DA1" w14:textId="27F1A69A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670AD2C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546275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0F5F194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4E59A43D" w14:textId="7120F421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){ </w:t>
      </w:r>
    </w:p>
    <w:p w14:paraId="5FFEA42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6EB7C6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30F486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0C59E6A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FF317F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5BEC5E5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</w:t>
      </w:r>
    </w:p>
    <w:p w14:paraId="15ECEFA1" w14:textId="404CD7BD" w:rsidR="001816AB" w:rsidRDefault="001816AB" w:rsidP="00BE3B3F">
      <w:pPr>
        <w:widowControl/>
        <w:ind w:firstLine="1160"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A808A77" w14:textId="77777777" w:rsidR="00BE3B3F" w:rsidRPr="001816AB" w:rsidRDefault="00BE3B3F" w:rsidP="00BE3B3F">
      <w:pPr>
        <w:widowControl/>
        <w:ind w:firstLine="1160"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3DB19EC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</w:p>
    <w:p w14:paraId="6225D17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FE2E9B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1F2D5053" w14:textId="184281F6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</w:p>
    <w:p w14:paraId="286F4C2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50C86ED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34523588" w14:textId="5EFD45B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</w:t>
      </w:r>
    </w:p>
    <w:p w14:paraId="50DC780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34F655C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]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EC8557A" w14:textId="3567CE47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{ </w:t>
      </w:r>
    </w:p>
    <w:p w14:paraId="7683FA7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02C9C9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0A7F51E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5175BB9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2CAB9F2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F054D3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1970441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02F0418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560DB8F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</w:t>
      </w:r>
    </w:p>
    <w:p w14:paraId="677DEA6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||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64960F8A" w14:textId="6A6142FF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</w:t>
      </w:r>
    </w:p>
    <w:p w14:paraId="6BDEFBB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E41CCAC" w14:textId="044F54C1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1D55C69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7EB05C1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4ECA5C1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FindNeighborHalfEdge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(v1, facesOriginallyIncidentToV0OrV1);</w:t>
      </w:r>
    </w:p>
    <w:p w14:paraId="443AAD2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1A1174C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 =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AB8E3C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startHalfEdge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643B766A" w14:textId="727330C6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583ABCB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 = startHalfEdge;</w:t>
      </w:r>
    </w:p>
    <w:p w14:paraId="7D724D90" w14:textId="482312C4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6E4846CD" w14:textId="0493C658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(isFirstCollapse)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ComputeOptimalCoordAndCost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1FAC5BE0" w14:textId="342CC8FB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AssignFaceNormal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5ECF9EC0" w14:textId="352702B3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E0A0BA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426E190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(isFirstCollapse)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ComputeOptimalCoordAndCost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14C3EC9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B57AFF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4BB3138" w14:textId="349F6BBD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2C5C108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2F1F29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 != startHalfEdge &amp;&amp; hep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1BF51458" w14:textId="6739BEC4" w:rsidR="001816AB" w:rsidRPr="00BE3B3F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1E5BE491" w14:textId="26252783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AssignVertexNormal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(v1);</w:t>
      </w:r>
    </w:p>
    <w:p w14:paraId="465C48E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hep = startHalfEdge;</w:t>
      </w:r>
    </w:p>
    <w:p w14:paraId="5D65583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4CA2309C" w14:textId="462FBF2E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AssignVertexNormal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052FB8C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2CF5CB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AssignVertexNormal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3823BBF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F1910C1" w14:textId="35B6F05C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0FA4AC8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E99EE8A" w14:textId="2D5860B0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 != startHalfEdge);</w:t>
      </w:r>
    </w:p>
    <w:p w14:paraId="01A5210C" w14:textId="6D10B9D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36F1829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*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::FindBoundaryEdgeIncidentToVertexInCW(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*baseHalfEdge)</w:t>
      </w:r>
    </w:p>
    <w:p w14:paraId="1D657C5E" w14:textId="405DE46B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5960DE9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 = baseHalfEdge;</w:t>
      </w:r>
    </w:p>
    <w:p w14:paraId="744928C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79D30E56" w14:textId="7A6997BD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hep;</w:t>
      </w:r>
    </w:p>
    <w:p w14:paraId="30D9ECC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5720C57" w14:textId="2E3AF065" w:rsidR="001816AB" w:rsidRPr="00BE3B3F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 != baseHalfEdge);</w:t>
      </w:r>
    </w:p>
    <w:p w14:paraId="735045D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hep;</w:t>
      </w:r>
    </w:p>
    <w:p w14:paraId="039F09F0" w14:textId="3FEF34FB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074CE50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lastRenderedPageBreak/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::FindNeighborHalfEdge(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&amp;v1,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vector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&lt;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&gt; &amp;facesOriginallyIncidentToV0OrV1)</w:t>
      </w:r>
    </w:p>
    <w:p w14:paraId="42B43D21" w14:textId="67E23973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1799E81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unsigned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 &lt; facesOriginallyIncidentToV0OrV1.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size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 i++){</w:t>
      </w:r>
    </w:p>
    <w:p w14:paraId="066990A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(facesOriginallyIncidentToV0OrV1[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ADFF9E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j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j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j++){</w:t>
      </w:r>
    </w:p>
    <w:p w14:paraId="1D83614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(facesOriginallyIncidentToV0OrV1[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[j].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v1) {</w:t>
      </w:r>
    </w:p>
    <w:p w14:paraId="5437770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   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&amp;(facesOriginallyIncidentToV0OrV1[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[j]);</w:t>
      </w:r>
    </w:p>
    <w:p w14:paraId="6EDEDF2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772496B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}</w:t>
      </w:r>
    </w:p>
    <w:p w14:paraId="51B5D9F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4876E41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418412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018790D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48CC59A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629740F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3A308A9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bool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::IsFinWillNotBeCreated(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&amp;ei)</w:t>
      </w:r>
    </w:p>
    <w:p w14:paraId="7341467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593FE68D" w14:textId="6CC2E763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*hepCollapse = ei-&gt;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037CA19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v0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F4EF23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v1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72AE3CA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215ADB3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*startHalfEdgeV0, *startHalfEdgeV1;</w:t>
      </w:r>
    </w:p>
    <w:p w14:paraId="3FD0EF18" w14:textId="0C33AF6A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4D71473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startHalfEdgeV0 = hepCollapse;</w:t>
      </w:r>
    </w:p>
    <w:p w14:paraId="0DC58DC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startHalfEdgeV0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(hepCollapse);</w:t>
      </w:r>
    </w:p>
    <w:p w14:paraId="6EDCD6B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292733D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5FFD23B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startHalfEdgeV1 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D4FDE1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startHalfEdgeV1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4C075A6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51237FD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*hepV0 = startHalfEdgeV0;</w:t>
      </w:r>
    </w:p>
    <w:p w14:paraId="59EC99A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64CF4BC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*hepV1 = startHalfEdgeV1;</w:t>
      </w:r>
    </w:p>
    <w:p w14:paraId="7F9AB5E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6D4264D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||</w:t>
      </w:r>
    </w:p>
    <w:p w14:paraId="2723963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(hepV1-&gt;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 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1B45F36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commonVertex = 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596835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</w:t>
      </w:r>
    </w:p>
    <w:p w14:paraId="5A3975C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 commonVertex !=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</w:t>
      </w:r>
    </w:p>
    <w:p w14:paraId="6969011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   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 commonVertex !=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7C5C352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    </w:t>
      </w:r>
    </w:p>
    <w:p w14:paraId="7870434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5D0FB0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}</w:t>
      </w:r>
    </w:p>
    <w:p w14:paraId="3D3B942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31AFC77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3F838FD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35314D9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</w:t>
      </w:r>
    </w:p>
    <w:p w14:paraId="3F7AA60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||</w:t>
      </w:r>
    </w:p>
    <w:p w14:paraId="5F40EE6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   (hepV1-&gt;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 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5907C42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commonVertex = 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9FD165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    </w:t>
      </w:r>
    </w:p>
    <w:p w14:paraId="1D4EB8F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 commonVertex !=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</w:t>
      </w:r>
    </w:p>
    <w:p w14:paraId="701B69E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       (hepCollapse-&gt;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&amp;&amp; commonVertex != hepCollapse-&gt;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){</w:t>
      </w:r>
    </w:p>
    <w:p w14:paraId="66BB5C6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CD5856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    }</w:t>
      </w:r>
    </w:p>
    <w:p w14:paraId="50FFABF5" w14:textId="7EFEAE49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}</w:t>
      </w:r>
    </w:p>
    <w:p w14:paraId="458AEEA7" w14:textId="0FDE8DD6" w:rsidR="001816AB" w:rsidRPr="00BE3B3F" w:rsidRDefault="001816AB" w:rsidP="001816AB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} </w:t>
      </w:r>
    </w:p>
    <w:p w14:paraId="7DF2454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>            hepV1 = hepV1-&gt;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25868A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(hepV1 != startHalfEdgeV1 &amp;&amp; hepV1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24B3501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0E146D8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hepV0 = hepV0-&gt;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3AC776A" w14:textId="67F3FB98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(hepV0 != startHalfEdgeV0 &amp;&amp; hepV0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1A6E07C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BA2DA2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return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A2C66A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3DC88AE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5185E1C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::VertexSplit()</w:t>
      </w:r>
    </w:p>
    <w:p w14:paraId="1832DCD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7250011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empty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0247DF4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1A4C5DC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*hepCollapsed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1FC28185" w14:textId="1607E08B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03EF941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v0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9105EB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v1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42D6C39" w14:textId="64D1F080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6D9DA45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readdedEdgeCollapseTarget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push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EdgeCollapseTarget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-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-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);</w:t>
      </w:r>
    </w:p>
    <w:p w14:paraId="53B785E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429A0F4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2B49988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[i]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v1OrginalCoord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[i];</w:t>
      </w:r>
    </w:p>
    <w:p w14:paraId="416E06B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v1-&gt;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v1OriginalIsBoundary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5040B0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7728952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AEF42D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77E5645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f0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646424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4069895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f0-&gt;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BC5B50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++;</w:t>
      </w:r>
    </w:p>
    <w:p w14:paraId="5ABDB34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3A93119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33C5BE7" w14:textId="6504491F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23F5658D" w14:textId="7076164E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845899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</w:t>
      </w:r>
    </w:p>
    <w:p w14:paraId="3EBC6EF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DFA2FB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</w:p>
    <w:p w14:paraId="6205FAA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B57C6DA" w14:textId="7D42ABB0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21748EC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i++){</w:t>
      </w:r>
    </w:p>
    <w:p w14:paraId="0F95822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f0-&gt;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&amp;(f0-&gt;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[i]);</w:t>
      </w:r>
    </w:p>
    <w:p w14:paraId="75AF6F5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664FD7B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20126ED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7E337AF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f1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800FA1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7886621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f1-&gt;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66F3A7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++;</w:t>
      </w:r>
    </w:p>
    <w:p w14:paraId="0421F29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256385A3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09F7A222" w14:textId="7690A153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16A5A085" w14:textId="01C17ACC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isActive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true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B0BD97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</w:t>
      </w:r>
    </w:p>
    <w:p w14:paraId="40A2B18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1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C8249D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</w:p>
    <w:p w14:paraId="71DCDECF" w14:textId="7E16679F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 = hepCollapsed-&gt;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15CA8D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3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i++){</w:t>
      </w:r>
    </w:p>
    <w:p w14:paraId="1AC6A49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f1-&gt;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&amp;(f1-&gt;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[i]);</w:t>
      </w:r>
    </w:p>
    <w:p w14:paraId="51A3FB5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</w:p>
    <w:p w14:paraId="1AEDCF9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3042647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}</w:t>
      </w:r>
    </w:p>
    <w:p w14:paraId="7E143BE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</w:t>
      </w:r>
    </w:p>
    <w:p w14:paraId="694B32F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unsigned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halfedgesAroundV0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size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 i++){</w:t>
      </w:r>
    </w:p>
    <w:p w14:paraId="04EECEA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top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().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halfedgesAroundV0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[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i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];</w:t>
      </w:r>
    </w:p>
    <w:p w14:paraId="58799FF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4CFBEB9A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 v0;</w:t>
      </w:r>
    </w:p>
    <w:p w14:paraId="3E93CFFD" w14:textId="0D4959AD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} </w:t>
      </w:r>
    </w:p>
    <w:p w14:paraId="479EE6B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for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i 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; i &lt;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2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 i++){</w:t>
      </w:r>
    </w:p>
    <w:p w14:paraId="3605D11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VertexIter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v_target;</w:t>
      </w:r>
    </w:p>
    <w:p w14:paraId="1833850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0B8301F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(i == 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v_target = v0;</w:t>
      </w:r>
    </w:p>
    <w:p w14:paraId="3BEEF87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      v_target = v1;</w:t>
      </w:r>
    </w:p>
    <w:p w14:paraId="59BF76C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213C7FF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*startHalfEdge;</w:t>
      </w:r>
    </w:p>
    <w:p w14:paraId="29051D9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444DDA7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(v_target-&gt;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isBoundary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 startHalfEdge = v_target-&gt;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79C1E2A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          startHalfEdge =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FindBoundaryEdgeIncidentToVertexInCW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(v_target-&gt;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neighborHe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26A14348" w14:textId="5201EC1B" w:rsidR="001816AB" w:rsidRPr="001816AB" w:rsidRDefault="001816AB" w:rsidP="00BE3B3F">
      <w:pPr>
        <w:widowControl/>
        <w:jc w:val="left"/>
        <w:rPr>
          <w:rFonts w:ascii="Comic Sans MS" w:hAnsi="Comic Sans MS" w:cs="Times New Roman"/>
          <w:color w:val="0084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          </w:t>
      </w:r>
    </w:p>
    <w:p w14:paraId="139EF06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CMyHalfEdge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*hep = startHalfEdge;</w:t>
      </w:r>
    </w:p>
    <w:p w14:paraId="537A8C8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1F6E8F8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AssignFaceNormal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face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6F842DF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</w:t>
      </w:r>
    </w:p>
    <w:p w14:paraId="3CE532D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3FDCBD6C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(hep != startHalfEdge &amp;&amp; hep !=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125BA51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60DA0AF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AssignVertexNormal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(v_target);</w:t>
      </w:r>
    </w:p>
    <w:p w14:paraId="27E2D5B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</w:t>
      </w:r>
    </w:p>
    <w:p w14:paraId="442D5AE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hep = startHalfEdge;</w:t>
      </w:r>
    </w:p>
    <w:p w14:paraId="1B04CA60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do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21D48DC8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AssignVertexNormal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next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7250016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            </w:t>
      </w:r>
    </w:p>
    <w:p w14:paraId="0251CA4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NULL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16C97F6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AssignVertexNormal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);</w:t>
      </w:r>
    </w:p>
    <w:p w14:paraId="4B2A4194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    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20B5DB5" w14:textId="5794917D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    }</w:t>
      </w:r>
    </w:p>
    <w:p w14:paraId="6916D69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lastRenderedPageBreak/>
        <w:t>                hep = hep-&gt;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prev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mate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5135FF06" w14:textId="1CF4089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    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(hep != startHalfEdge);</w:t>
      </w:r>
    </w:p>
    <w:p w14:paraId="04C3F255" w14:textId="46342381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} </w:t>
      </w:r>
    </w:p>
    <w:p w14:paraId="3147120A" w14:textId="778CC663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4F8187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vertexSplitTarget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.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pop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</w:t>
      </w:r>
    </w:p>
    <w:p w14:paraId="2682F790" w14:textId="028512F0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} </w:t>
      </w:r>
    </w:p>
    <w:p w14:paraId="09601ED1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1D364562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</w:p>
    <w:p w14:paraId="46107F9E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void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Simplification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::ControlLevelOfDetail(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step)</w:t>
      </w:r>
    </w:p>
    <w:p w14:paraId="01FCA107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{</w:t>
      </w:r>
    </w:p>
    <w:p w14:paraId="53BA27BD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int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n_target_faces =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mesh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-&gt;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*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pow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272AD8"/>
          <w:kern w:val="0"/>
          <w:sz w:val="24"/>
          <w:szCs w:val="24"/>
        </w:rPr>
        <w:t>0.9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, step);</w:t>
      </w:r>
    </w:p>
    <w:p w14:paraId="27935F39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   </w:t>
      </w:r>
    </w:p>
    <w:p w14:paraId="5A64D368" w14:textId="2FCED03C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703DAA"/>
          <w:kern w:val="0"/>
          <w:sz w:val="24"/>
          <w:szCs w:val="24"/>
        </w:rPr>
        <w:t>cerr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&lt;&lt; </w:t>
      </w:r>
      <w:r w:rsidRPr="001816AB">
        <w:rPr>
          <w:rFonts w:ascii="Comic Sans MS" w:hAnsi="Comic Sans MS" w:cs="Times New Roman"/>
          <w:color w:val="D12F1B"/>
          <w:kern w:val="0"/>
          <w:sz w:val="24"/>
          <w:szCs w:val="24"/>
        </w:rPr>
        <w:t>"step "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&lt;&lt; step &lt;&lt; </w:t>
      </w:r>
      <w:r w:rsidRPr="001816AB">
        <w:rPr>
          <w:rFonts w:ascii="Comic Sans MS" w:hAnsi="Comic Sans MS" w:cs="Times New Roman"/>
          <w:color w:val="D12F1B"/>
          <w:kern w:val="0"/>
          <w:sz w:val="24"/>
          <w:szCs w:val="24"/>
        </w:rPr>
        <w:t>" "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&lt;&lt; n_target_faces &lt;&lt; </w:t>
      </w:r>
      <w:r w:rsidRPr="001816AB">
        <w:rPr>
          <w:rFonts w:ascii="Comic Sans MS" w:hAnsi="Comic Sans MS" w:cs="Times New Roman"/>
          <w:color w:val="3E1E81"/>
          <w:kern w:val="0"/>
          <w:sz w:val="24"/>
          <w:szCs w:val="24"/>
        </w:rPr>
        <w:t>endl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690F326B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(n_target_faces &lt;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070E137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(n_target_faces &lt;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EdgeCollapse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() ==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false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break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;</w:t>
      </w:r>
    </w:p>
    <w:p w14:paraId="420D2826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else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if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(n_target_faces &gt;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){</w:t>
      </w:r>
    </w:p>
    <w:p w14:paraId="0DCA1FEF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        </w:t>
      </w:r>
      <w:r w:rsidRPr="001816AB">
        <w:rPr>
          <w:rFonts w:ascii="Comic Sans MS" w:hAnsi="Comic Sans MS" w:cs="Times New Roman"/>
          <w:color w:val="BA2DA2"/>
          <w:kern w:val="0"/>
          <w:sz w:val="24"/>
          <w:szCs w:val="24"/>
        </w:rPr>
        <w:t>while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(n_target_faces &gt; </w:t>
      </w:r>
      <w:r w:rsidRPr="001816AB">
        <w:rPr>
          <w:rFonts w:ascii="Comic Sans MS" w:hAnsi="Comic Sans MS" w:cs="Times New Roman"/>
          <w:color w:val="4F8187"/>
          <w:kern w:val="0"/>
          <w:sz w:val="24"/>
          <w:szCs w:val="24"/>
        </w:rPr>
        <w:t>n_active_faces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 xml:space="preserve">) </w:t>
      </w:r>
      <w:r w:rsidRPr="001816AB">
        <w:rPr>
          <w:rFonts w:ascii="Comic Sans MS" w:hAnsi="Comic Sans MS" w:cs="Times New Roman"/>
          <w:color w:val="31595D"/>
          <w:kern w:val="0"/>
          <w:sz w:val="24"/>
          <w:szCs w:val="24"/>
        </w:rPr>
        <w:t>VertexSplit</w:t>
      </w: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();</w:t>
      </w:r>
    </w:p>
    <w:p w14:paraId="6035A07E" w14:textId="7BEA6368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    }</w:t>
      </w:r>
    </w:p>
    <w:p w14:paraId="045AE715" w14:textId="77777777" w:rsidR="001816AB" w:rsidRPr="001816AB" w:rsidRDefault="001816AB" w:rsidP="001816AB">
      <w:pPr>
        <w:widowControl/>
        <w:jc w:val="left"/>
        <w:rPr>
          <w:rFonts w:ascii="Comic Sans MS" w:hAnsi="Comic Sans MS" w:cs="Times New Roman"/>
          <w:color w:val="000000"/>
          <w:kern w:val="0"/>
          <w:sz w:val="24"/>
          <w:szCs w:val="24"/>
        </w:rPr>
      </w:pPr>
      <w:r w:rsidRPr="001816AB">
        <w:rPr>
          <w:rFonts w:ascii="Comic Sans MS" w:hAnsi="Comic Sans MS" w:cs="Times New Roman"/>
          <w:color w:val="000000"/>
          <w:kern w:val="0"/>
          <w:sz w:val="24"/>
          <w:szCs w:val="24"/>
        </w:rPr>
        <w:t>}</w:t>
      </w:r>
    </w:p>
    <w:p w14:paraId="77911C57" w14:textId="14F93E34" w:rsidR="001816AB" w:rsidRDefault="001816AB" w:rsidP="00B51ED1">
      <w:pPr>
        <w:spacing w:line="360" w:lineRule="auto"/>
        <w:jc w:val="left"/>
        <w:rPr>
          <w:rFonts w:ascii="Times" w:hAnsi="Times"/>
          <w:sz w:val="24"/>
          <w:szCs w:val="24"/>
        </w:rPr>
      </w:pPr>
    </w:p>
    <w:p w14:paraId="799E5547" w14:textId="77777777" w:rsidR="00BE3B3F" w:rsidRDefault="00BE3B3F" w:rsidP="00B51ED1">
      <w:pPr>
        <w:spacing w:line="360" w:lineRule="auto"/>
        <w:jc w:val="left"/>
        <w:rPr>
          <w:rFonts w:ascii="Times" w:hAnsi="Times"/>
          <w:sz w:val="24"/>
          <w:szCs w:val="24"/>
        </w:rPr>
      </w:pPr>
    </w:p>
    <w:p w14:paraId="4A3A8213" w14:textId="77777777" w:rsidR="00BE3B3F" w:rsidRDefault="00BE3B3F" w:rsidP="00B51ED1">
      <w:pPr>
        <w:spacing w:line="360" w:lineRule="auto"/>
        <w:jc w:val="left"/>
        <w:rPr>
          <w:rFonts w:ascii="Times" w:hAnsi="Times"/>
          <w:sz w:val="24"/>
          <w:szCs w:val="24"/>
        </w:rPr>
      </w:pPr>
    </w:p>
    <w:p w14:paraId="419CE15A" w14:textId="77777777" w:rsidR="00BE3B3F" w:rsidRPr="001816AB" w:rsidRDefault="00BE3B3F" w:rsidP="00B51ED1">
      <w:pPr>
        <w:spacing w:line="360" w:lineRule="auto"/>
        <w:jc w:val="left"/>
        <w:rPr>
          <w:rFonts w:ascii="Times" w:hAnsi="Times"/>
          <w:sz w:val="24"/>
          <w:szCs w:val="24"/>
        </w:rPr>
      </w:pPr>
    </w:p>
    <w:p w14:paraId="4F655720" w14:textId="0E1A9CF9" w:rsidR="005B27B8" w:rsidRPr="005B27B8" w:rsidRDefault="00A07B17" w:rsidP="005B27B8">
      <w:pPr>
        <w:pStyle w:val="ab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32"/>
          <w:szCs w:val="32"/>
        </w:rPr>
      </w:pPr>
      <w:r w:rsidRPr="00B51ED1">
        <w:rPr>
          <w:rFonts w:asciiTheme="minorEastAsia" w:hAnsiTheme="minorEastAsia" w:hint="eastAsia"/>
          <w:sz w:val="32"/>
          <w:szCs w:val="32"/>
        </w:rPr>
        <w:lastRenderedPageBreak/>
        <w:t>运行结果</w:t>
      </w:r>
    </w:p>
    <w:p w14:paraId="171CE244" w14:textId="3556F289" w:rsidR="00E73F9C" w:rsidRDefault="005B27B8" w:rsidP="005B27B8">
      <w:pPr>
        <w:spacing w:line="360" w:lineRule="auto"/>
        <w:jc w:val="left"/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4FBE8A32" wp14:editId="0F179AC0">
            <wp:extent cx="2480400" cy="236880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70625-2042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2"/>
          <w:szCs w:val="32"/>
        </w:rPr>
        <w:t xml:space="preserve">  </w:t>
      </w: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 wp14:anchorId="39AB9841" wp14:editId="446A9FBC">
            <wp:extent cx="2480400" cy="236880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70625-2043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46B" w14:textId="71036203" w:rsidR="005B27B8" w:rsidRPr="005B27B8" w:rsidRDefault="005B27B8" w:rsidP="005B27B8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原始脸部数据</w:t>
      </w:r>
    </w:p>
    <w:p w14:paraId="497EBE32" w14:textId="39767EA7" w:rsidR="005B27B8" w:rsidRDefault="005B27B8" w:rsidP="005B27B8">
      <w:pPr>
        <w:spacing w:line="360" w:lineRule="auto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5D1DC3AE" wp14:editId="362D3CFB">
            <wp:extent cx="2480400" cy="23688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20170625-2043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11E58D86" wp14:editId="7CB88DF3">
            <wp:extent cx="2480400" cy="236880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70625-2043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5DC" w14:textId="6B9C94BF" w:rsidR="005B27B8" w:rsidRDefault="005B27B8" w:rsidP="005B27B8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简化20次</w:t>
      </w:r>
    </w:p>
    <w:p w14:paraId="2E781786" w14:textId="636AC9B4" w:rsidR="005B27B8" w:rsidRDefault="005B27B8" w:rsidP="005B27B8">
      <w:pPr>
        <w:spacing w:line="360" w:lineRule="auto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4204A4D7" wp14:editId="7108AD18">
            <wp:extent cx="2480400" cy="236880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20170625-2044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12C8DC81" wp14:editId="26247FBC">
            <wp:extent cx="2480400" cy="236880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20170625-2044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65CD" w14:textId="161CD824" w:rsidR="005B27B8" w:rsidRDefault="005B27B8" w:rsidP="005B27B8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简化30次</w:t>
      </w:r>
    </w:p>
    <w:p w14:paraId="4D6A91CE" w14:textId="77777777" w:rsidR="00CC5FA2" w:rsidRDefault="00CC5FA2" w:rsidP="005B27B8">
      <w:pPr>
        <w:spacing w:line="360" w:lineRule="auto"/>
        <w:rPr>
          <w:rFonts w:asciiTheme="minorEastAsia" w:hAnsiTheme="minorEastAsia"/>
          <w:szCs w:val="21"/>
        </w:rPr>
      </w:pPr>
    </w:p>
    <w:p w14:paraId="5A945ED6" w14:textId="447C2CFC" w:rsidR="005B27B8" w:rsidRDefault="005B27B8" w:rsidP="005B27B8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 wp14:anchorId="174B5028" wp14:editId="013BC49B">
            <wp:extent cx="2480400" cy="236880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70625-20444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6AD69004" wp14:editId="051F2320">
            <wp:extent cx="2480400" cy="236880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70625-2044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1AAF" w14:textId="66915FA9" w:rsidR="005B27B8" w:rsidRDefault="005B27B8" w:rsidP="00FB0C89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简化50次</w:t>
      </w:r>
    </w:p>
    <w:p w14:paraId="2BF47AED" w14:textId="608CC02A" w:rsidR="005B27B8" w:rsidRDefault="005B27B8" w:rsidP="005B27B8">
      <w:pPr>
        <w:spacing w:line="360" w:lineRule="auto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5AD0CA48" wp14:editId="0B6CF475">
            <wp:extent cx="2480400" cy="236880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70625-2045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32"/>
          <w:szCs w:val="32"/>
        </w:rPr>
        <w:t xml:space="preserve">  </w:t>
      </w:r>
      <w:r>
        <w:rPr>
          <w:rFonts w:asciiTheme="minorEastAsia" w:hAnsiTheme="minorEastAsia" w:hint="eastAsia"/>
          <w:noProof/>
          <w:sz w:val="32"/>
          <w:szCs w:val="32"/>
        </w:rPr>
        <w:drawing>
          <wp:inline distT="0" distB="0" distL="0" distR="0" wp14:anchorId="12B4E6D3" wp14:editId="016238B1">
            <wp:extent cx="2480400" cy="236880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20170625-20445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9693" w14:textId="5428A29E" w:rsidR="005B27B8" w:rsidRDefault="005B27B8" w:rsidP="005B27B8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简化</w:t>
      </w:r>
      <w:r w:rsidR="00CC5FA2">
        <w:rPr>
          <w:rFonts w:asciiTheme="minorEastAsia" w:hAnsiTheme="minorEastAsia" w:hint="eastAsia"/>
          <w:szCs w:val="21"/>
        </w:rPr>
        <w:t>60次</w:t>
      </w:r>
    </w:p>
    <w:p w14:paraId="1CE34615" w14:textId="19398E67" w:rsidR="00CC5FA2" w:rsidRDefault="00FB0C89" w:rsidP="00FB0C89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5018B4C6" wp14:editId="75FA5B95">
            <wp:extent cx="5145907" cy="2746425"/>
            <wp:effectExtent l="0" t="0" r="107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70625-2125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883" cy="27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D250" w14:textId="77777777" w:rsidR="00FB0C89" w:rsidRDefault="00FB0C89" w:rsidP="00FB0C89">
      <w:pPr>
        <w:spacing w:line="360" w:lineRule="auto"/>
        <w:rPr>
          <w:rFonts w:asciiTheme="minorEastAsia" w:hAnsiTheme="minorEastAsia"/>
          <w:szCs w:val="21"/>
        </w:rPr>
      </w:pPr>
    </w:p>
    <w:p w14:paraId="6E26464A" w14:textId="77777777" w:rsidR="00FB0C89" w:rsidRPr="005B27B8" w:rsidRDefault="00FB0C89" w:rsidP="00FB0C89">
      <w:pPr>
        <w:spacing w:line="360" w:lineRule="auto"/>
        <w:rPr>
          <w:rFonts w:asciiTheme="minorEastAsia" w:hAnsiTheme="minorEastAsia"/>
          <w:szCs w:val="21"/>
        </w:rPr>
      </w:pPr>
      <w:bookmarkStart w:id="0" w:name="_GoBack"/>
      <w:bookmarkEnd w:id="0"/>
    </w:p>
    <w:p w14:paraId="045F216A" w14:textId="77777777" w:rsidR="00A07B17" w:rsidRDefault="00720240" w:rsidP="00A07B17">
      <w:pPr>
        <w:pStyle w:val="ab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32"/>
          <w:szCs w:val="32"/>
        </w:rPr>
      </w:pPr>
      <w:r w:rsidRPr="00B51ED1">
        <w:rPr>
          <w:rFonts w:asciiTheme="minorEastAsia" w:hAnsiTheme="minorEastAsia" w:hint="eastAsia"/>
          <w:sz w:val="32"/>
          <w:szCs w:val="32"/>
        </w:rPr>
        <w:lastRenderedPageBreak/>
        <w:t>心得体会</w:t>
      </w:r>
    </w:p>
    <w:p w14:paraId="3E6F7B93" w14:textId="77777777" w:rsidR="00EC6E41" w:rsidRPr="00B51ED1" w:rsidRDefault="00EC6E41" w:rsidP="00EC6E41">
      <w:pPr>
        <w:pStyle w:val="ab"/>
        <w:spacing w:line="360" w:lineRule="auto"/>
        <w:ind w:left="480" w:firstLineChars="0" w:firstLine="0"/>
        <w:jc w:val="left"/>
        <w:rPr>
          <w:rFonts w:asciiTheme="minorEastAsia" w:hAnsiTheme="minorEastAsia"/>
          <w:sz w:val="32"/>
          <w:szCs w:val="32"/>
        </w:rPr>
      </w:pPr>
    </w:p>
    <w:p w14:paraId="24681DB5" w14:textId="3CC08C5F" w:rsidR="00C961D2" w:rsidRDefault="00CC5FA2" w:rsidP="00EC6E41">
      <w:pPr>
        <w:spacing w:line="360" w:lineRule="auto"/>
        <w:ind w:firstLine="480"/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 w:hint="eastAsia"/>
          <w:b/>
          <w:sz w:val="24"/>
          <w:szCs w:val="28"/>
        </w:rPr>
        <w:t>这次的大作业给我带来的最大收获应该就是提升了我的</w:t>
      </w:r>
      <w:r w:rsidR="00E356FB">
        <w:rPr>
          <w:rFonts w:asciiTheme="minorEastAsia" w:hAnsiTheme="minorEastAsia" w:hint="eastAsia"/>
          <w:b/>
          <w:sz w:val="24"/>
          <w:szCs w:val="28"/>
        </w:rPr>
        <w:t>编程能力以及强化了我的编程思维。虽然作业感觉都比较复杂，一拿到手基本都不知道该怎么做，但是仔细读了MeshLib库之后再比对老师课上讲的算法也总是能写的八九不离十，可能真的像助教所说，这门课的编程让我切身的体会到了那句“程序就是算法加数据结构。”的一点含义吧。</w:t>
      </w:r>
    </w:p>
    <w:p w14:paraId="138A53E1" w14:textId="5C9E42A4" w:rsidR="00EC6E41" w:rsidRPr="00E356FB" w:rsidRDefault="00EC6E41" w:rsidP="00EC6E41">
      <w:pPr>
        <w:spacing w:line="360" w:lineRule="auto"/>
        <w:ind w:firstLine="480"/>
        <w:jc w:val="left"/>
        <w:rPr>
          <w:rFonts w:asciiTheme="minorEastAsia" w:hAnsiTheme="minorEastAsia"/>
          <w:b/>
          <w:sz w:val="24"/>
          <w:szCs w:val="28"/>
        </w:rPr>
      </w:pPr>
      <w:r>
        <w:rPr>
          <w:rFonts w:asciiTheme="minorEastAsia" w:hAnsiTheme="minorEastAsia" w:hint="eastAsia"/>
          <w:b/>
          <w:sz w:val="24"/>
          <w:szCs w:val="28"/>
        </w:rPr>
        <w:t>说实话，可能我今后并不想继续研究这些网格中的三角面片简化之类的问题，但是这门课带给我能力的提升是通用的。</w:t>
      </w:r>
    </w:p>
    <w:sectPr w:rsidR="00EC6E41" w:rsidRPr="00E356FB" w:rsidSect="00C1650D">
      <w:headerReference w:type="default" r:id="rId29"/>
      <w:footerReference w:type="defaul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4AE292" w14:textId="77777777" w:rsidR="00BC71B6" w:rsidRDefault="00BC71B6" w:rsidP="00C961D2">
      <w:r>
        <w:separator/>
      </w:r>
    </w:p>
  </w:endnote>
  <w:endnote w:type="continuationSeparator" w:id="0">
    <w:p w14:paraId="697A718C" w14:textId="77777777" w:rsidR="00BC71B6" w:rsidRDefault="00BC71B6" w:rsidP="00C96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A3D69" w14:textId="77777777" w:rsidR="001816AB" w:rsidRDefault="001816AB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3E7502D" wp14:editId="7BFB8677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12065" b="8255"/>
              <wp:wrapTopAndBottom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6" name="Rectangle 6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pacing w:val="60"/>
                              </w:rPr>
                              <w:alias w:val="地址"/>
                              <w:id w:val="-1411750083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14:paraId="70E8095D" w14:textId="77777777" w:rsidR="001816AB" w:rsidRDefault="001816AB">
                                <w:pPr>
                                  <w:pStyle w:val="a5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pacing w:val="60"/>
                                  </w:rPr>
                                  <w:t>大连</w:t>
                                </w:r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>理工大学软件学院</w:t>
                                </w:r>
                              </w:p>
                            </w:sdtContent>
                          </w:sdt>
                          <w:p w14:paraId="10BC39B6" w14:textId="77777777" w:rsidR="001816AB" w:rsidRDefault="001816AB">
                            <w:pPr>
                              <w:pStyle w:val="a3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7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5BF60" w14:textId="77777777" w:rsidR="001816AB" w:rsidRDefault="001816AB">
                            <w:pPr>
                              <w:pStyle w:val="a5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B0C89" w:rsidRPr="00FB0C89"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t>30</w:t>
                            </w:r>
                            <w:r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Rectangle 8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E7502D" id="Group 5" o:spid="_x0000_s1026" style="position:absolute;margin-left:0;margin-top:0;width:580.05pt;height:27.35pt;z-index:251662336;mso-position-horizontal:center;mso-position-horizontal-relative:page;mso-position-vertical:top;mso-position-vertical-relative:line" coordorigin="321,14850" coordsize="11601,54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">
              <v:rect id="Rectangle 6" o:spid="_x0000_s1027" style="position:absolute;left:374;top:14903;width:9346;height:4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cCXwAAA&#10;ANoAAAAPAAAAZHJzL2Rvd25yZXYueG1sRI9Bi8IwFITvwv6H8Ba82VTBIl2j6ELBm6gFr4/mbVva&#10;vJQkq9399UYQPA4z8w2z3o6mFzdyvrWsYJ6kIIgrq1uuFZSXYrYC4QOyxt4yKfgjD9vNx2SNubZ3&#10;PtHtHGoRIexzVNCEMORS+qohgz6xA3H0fqwzGKJ0tdQO7xFuerlI00wabDkuNDjQd0NVd/41CkxP&#10;he40d648Xrtl9r8vSr9Xavo57r5ABBrDO/xqH7SCDJ5X4g2Qm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ncCXwAAAANoAAAAPAAAAAAAAAAAAAAAAAJcCAABkcnMvZG93bnJl&#10;di54bWxQSwUGAAAAAAQABAD1AAAAhAMAAAAA&#10;" fillcolor="#943634 [2405]" stroked="f">
                <v:textbox>
                  <w:txbxContent>
                    <w:sdt>
                      <w:sdtPr>
                        <w:rPr>
                          <w:rFonts w:hint="eastAsia"/>
                          <w:color w:val="FFFFFF" w:themeColor="background1"/>
                          <w:spacing w:val="60"/>
                        </w:rPr>
                        <w:alias w:val="地址"/>
                        <w:id w:val="-1411750083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Content>
                        <w:p w14:paraId="70E8095D" w14:textId="77777777" w:rsidR="001816AB" w:rsidRDefault="001816AB">
                          <w:pPr>
                            <w:pStyle w:val="a5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pacing w:val="60"/>
                            </w:rPr>
                            <w:t>大连</w:t>
                          </w:r>
                          <w:r>
                            <w:rPr>
                              <w:color w:val="FFFFFF" w:themeColor="background1"/>
                              <w:spacing w:val="60"/>
                            </w:rPr>
                            <w:t>理工大学软件学院</w:t>
                          </w:r>
                        </w:p>
                      </w:sdtContent>
                    </w:sdt>
                    <w:p w14:paraId="10BC39B6" w14:textId="77777777" w:rsidR="001816AB" w:rsidRDefault="001816AB">
                      <w:pPr>
                        <w:pStyle w:val="a3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7" o:spid="_x0000_s1028" style="position:absolute;left:9763;top:14903;width:2102;height:4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0WUMwQAA&#10;ANoAAAAPAAAAZHJzL2Rvd25yZXYueG1sRI/BasMwEETvhfyD2EBvtdxCk+BaNnXA0FtpYsh1sba2&#10;sbUykpK4/fqqEMhxmJk3TF4uZhIXcn6wrOA5SUEQt1YP3ClojvXTDoQPyBony6TghzyUxeohx0zb&#10;K3/R5RA6ESHsM1TQhzBnUvq2J4M+sTNx9L6tMxiidJ3UDq8Rbib5kqYbaXDguNDjTPue2vFwNgrM&#10;RLUeNY+u+TyNr5vfqm58pdTjenl/AxFoCffwrf2hFWzh/0q8AbL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NFlDMEAAADaAAAADwAAAAAAAAAAAAAAAACXAgAAZHJzL2Rvd25y&#10;ZXYueG1sUEsFBgAAAAAEAAQA9QAAAIUDAAAAAA==&#10;" fillcolor="#943634 [2405]" stroked="f">
                <v:textbox>
                  <w:txbxContent>
                    <w:p w14:paraId="09D5BF60" w14:textId="77777777" w:rsidR="001816AB" w:rsidRDefault="001816AB">
                      <w:pPr>
                        <w:pStyle w:val="a5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EC6E41" w:rsidRPr="00EC6E41">
                        <w:rPr>
                          <w:noProof/>
                          <w:color w:val="FFFFFF" w:themeColor="background1"/>
                          <w:lang w:val="zh-CN"/>
                        </w:rPr>
                        <w:t>31</w:t>
                      </w:r>
                      <w:r>
                        <w:rPr>
                          <w:noProof/>
                          <w:color w:val="FFFFFF" w:themeColor="background1"/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v:rect id="Rectangle 8" o:spid="_x0000_s1029" style="position:absolute;left:321;top:14850;width:11601;height:5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ZGnSvgAA&#10;ANoAAAAPAAAAZHJzL2Rvd25yZXYueG1sRE9Ni8IwEL0v+B/CCN7WVMFFqlGqKHgSVgX1NjRjUmwm&#10;pYm2++83h4U9Pt73ct27WrypDZVnBZNxBoK49Lpio+By3n/OQYSIrLH2TAp+KMB6NfhYYq59x9/0&#10;PkUjUgiHHBXYGJtcylBachjGviFO3MO3DmOCrZG6xS6Fu1pOs+xLOqw4NVhsaGupfJ5eTsGuuR+L&#10;mQmyuEZ7e/pNt7dHo9Ro2BcLEJH6+C/+cx+0grQ1XUk3QK5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2Rp0r4AAADaAAAADwAAAAAAAAAAAAAAAACXAgAAZHJzL2Rvd25yZXYu&#10;eG1sUEsFBgAAAAAEAAQA9QAAAIIDAAAAAA==&#10;" filled="f"/>
              <w10:wrap type="topAndBottom" anchorx="page" anchory="lin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05E01" w14:textId="77777777" w:rsidR="001816AB" w:rsidRDefault="001816AB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B62854D" wp14:editId="0DA0E7C4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12065" b="8255"/>
              <wp:wrapTopAndBottom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地址"/>
                              <w:id w:val="79885540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14:paraId="019AFCE8" w14:textId="77777777" w:rsidR="001816AB" w:rsidRDefault="001816AB">
                                <w:pPr>
                                  <w:pStyle w:val="a5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pacing w:val="60"/>
                                  </w:rPr>
                                  <w:t>大连理工大学软件学院</w:t>
                                </w:r>
                              </w:p>
                            </w:sdtContent>
                          </w:sdt>
                          <w:p w14:paraId="31E4F512" w14:textId="77777777" w:rsidR="001816AB" w:rsidRDefault="001816AB">
                            <w:pPr>
                              <w:pStyle w:val="a3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3FB320" w14:textId="77777777" w:rsidR="001816AB" w:rsidRDefault="001816AB">
                            <w:pPr>
                              <w:pStyle w:val="a5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zh-CN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B0C89" w:rsidRPr="00FB0C89"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lang w:val="zh-C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4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62854D" id="Group 1" o:spid="_x0000_s1030" style="position:absolute;margin-left:0;margin-top:0;width:580.05pt;height:27.35pt;z-index:251660288;mso-position-horizontal:center;mso-position-horizontal-relative:page;mso-position-vertical:top;mso-position-vertical-relative:line" coordorigin="321,14850" coordsize="11601,54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">
              <v:rect id="Rectangle 2" o:spid="_x0000_s1031" style="position:absolute;left:374;top:14903;width:9346;height:4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saUwQAA&#10;ANoAAAAPAAAAZHJzL2Rvd25yZXYueG1sRI9Ba8JAFITvgv9heUJvZmOgUmJWUSHQW9EGvD6yzyQk&#10;+zbsbk3aX98VCj0OM/MNUxxmM4gHOd9ZVrBJUhDEtdUdNwqqz3L9BsIHZI2DZVLwTR4O++WiwFzb&#10;iS/0uIZGRAj7HBW0IYy5lL5uyaBP7Egcvbt1BkOUrpHa4RThZpBZmm6lwY7jQosjnVuq++uXUWAG&#10;KnWvuXfVx61/3f6cysqflHpZzccdiEBz+A//td+1ggyeV+INkPt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KbGlMEAAADaAAAADwAAAAAAAAAAAAAAAACXAgAAZHJzL2Rvd25y&#10;ZXYueG1sUEsFBgAAAAAEAAQA9QAAAIUDAAAAAA==&#10;" fillcolor="#943634 [2405]" stroked="f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地址"/>
                        <w:id w:val="79885540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Content>
                        <w:p w14:paraId="019AFCE8" w14:textId="77777777" w:rsidR="001816AB" w:rsidRDefault="001816AB">
                          <w:pPr>
                            <w:pStyle w:val="a5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pacing w:val="60"/>
                            </w:rPr>
                            <w:t>大连理工大学软件学院</w:t>
                          </w:r>
                        </w:p>
                      </w:sdtContent>
                    </w:sdt>
                    <w:p w14:paraId="31E4F512" w14:textId="77777777" w:rsidR="001816AB" w:rsidRDefault="001816AB">
                      <w:pPr>
                        <w:pStyle w:val="a3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3" o:spid="_x0000_s1032" style="position:absolute;left:9763;top:14903;width:2102;height:4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mMPvwAA&#10;ANoAAAAPAAAAZHJzL2Rvd25yZXYueG1sRI9Bi8IwFITvgv8hPMGbpqsoS9coq1DwJmphr4/mbVva&#10;vJQkavXXG0HwOMzMN8xq05tWXMn52rKCr2kCgriwuuZSQX7OJt8gfEDW2FomBXfysFkPBytMtb3x&#10;ka6nUIoIYZ+igiqELpXSFxUZ9FPbEUfv3zqDIUpXSu3wFuGmlbMkWUqDNceFCjvaVVQ0p4tRYFrK&#10;dKO5cfnhr1ksH9ss91ulxqP+9wdEoD58wu/2XiuYw+tKvAFy/Q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vqYw+/AAAA2gAAAA8AAAAAAAAAAAAAAAAAlwIAAGRycy9kb3ducmV2&#10;LnhtbFBLBQYAAAAABAAEAPUAAACDAwAAAAA=&#10;" fillcolor="#943634 [2405]" stroked="f">
                <v:textbox>
                  <w:txbxContent>
                    <w:p w14:paraId="403FB320" w14:textId="77777777" w:rsidR="001816AB" w:rsidRDefault="001816AB">
                      <w:pPr>
                        <w:pStyle w:val="a5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lang w:val="zh-CN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BE3B3F" w:rsidRPr="00BE3B3F">
                        <w:rPr>
                          <w:noProof/>
                          <w:color w:val="FFFFFF" w:themeColor="background1"/>
                          <w:lang w:val="zh-CN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v:rect id="Rectangle 4" o:spid="_x0000_s1033" style="position:absolute;left:321;top:14850;width:11601;height:54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KWPXwwAA&#10;ANoAAAAPAAAAZHJzL2Rvd25yZXYueG1sRI9Ba8JAFITvBf/D8gRvdVOppaRuJIqCJ6Fa0N4e2dfd&#10;kOzbkN2a9N93hUKPw8x8w6zWo2vFjfpQe1bwNM9AEFde12wUfJz3j68gQkTW2HomBT8UYF1MHlaY&#10;az/wO91O0YgE4ZCjAhtjl0sZKksOw9x3xMn78r3DmGRvpO5xSHDXykWWvUiHNacFix1tLVXN6dsp&#10;2HWfx3Jpgiwv0V4bvxn29miUmk3H8g1EpDH+h//aB63gGe5X0g2Qx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KWPXwwAAANoAAAAPAAAAAAAAAAAAAAAAAJcCAABkcnMvZG93&#10;bnJldi54bWxQSwUGAAAAAAQABAD1AAAAhwMAAAAA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E3F5C6" w14:textId="77777777" w:rsidR="00BC71B6" w:rsidRDefault="00BC71B6" w:rsidP="00C961D2">
      <w:r>
        <w:separator/>
      </w:r>
    </w:p>
  </w:footnote>
  <w:footnote w:type="continuationSeparator" w:id="0">
    <w:p w14:paraId="0A489B7C" w14:textId="77777777" w:rsidR="00BC71B6" w:rsidRDefault="00BC71B6" w:rsidP="00C961D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53BE1A" w14:textId="6CA6CF7A" w:rsidR="001816AB" w:rsidRDefault="001816AB">
    <w:pPr>
      <w:pStyle w:val="a3"/>
    </w:pPr>
    <w:r>
      <w:rPr>
        <w:rFonts w:hint="eastAsia"/>
      </w:rPr>
      <w:t>学号：</w:t>
    </w:r>
    <w:r>
      <w:rPr>
        <w:rFonts w:hint="eastAsia"/>
      </w:rPr>
      <w:t>201492317</w:t>
    </w:r>
    <w:r>
      <w:ptab w:relativeTo="margin" w:alignment="center" w:leader="none"/>
    </w:r>
    <w:r>
      <w:rPr>
        <w:rFonts w:hint="eastAsia"/>
      </w:rPr>
      <w:t>Progressive</w:t>
    </w:r>
    <w:r>
      <w:t xml:space="preserve"> Mesh </w:t>
    </w:r>
    <w:r>
      <w:ptab w:relativeTo="margin" w:alignment="right" w:leader="none"/>
    </w:r>
    <w:r>
      <w:rPr>
        <w:rFonts w:hint="eastAsia"/>
      </w:rPr>
      <w:t>姓名：李涵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48F7007"/>
    <w:multiLevelType w:val="hybridMultilevel"/>
    <w:tmpl w:val="B8925BF4"/>
    <w:lvl w:ilvl="0" w:tplc="D868C14A">
      <w:start w:val="1"/>
      <w:numFmt w:val="decimal"/>
      <w:lvlText w:val="%1．"/>
      <w:lvlJc w:val="left"/>
      <w:pPr>
        <w:ind w:left="520" w:hanging="3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2">
    <w:nsid w:val="69617307"/>
    <w:multiLevelType w:val="hybridMultilevel"/>
    <w:tmpl w:val="52B43D9C"/>
    <w:lvl w:ilvl="0" w:tplc="0F9C2F44">
      <w:start w:val="1"/>
      <w:numFmt w:val="japaneseCounting"/>
      <w:lvlText w:val="%1、"/>
      <w:lvlJc w:val="left"/>
      <w:pPr>
        <w:ind w:left="480" w:hanging="480"/>
      </w:pPr>
      <w:rPr>
        <w:rFonts w:hint="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FC77935"/>
    <w:multiLevelType w:val="multilevel"/>
    <w:tmpl w:val="B8925BF4"/>
    <w:lvl w:ilvl="0">
      <w:start w:val="1"/>
      <w:numFmt w:val="decimal"/>
      <w:lvlText w:val="%1．"/>
      <w:lvlJc w:val="left"/>
      <w:pPr>
        <w:ind w:left="520" w:hanging="3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00" w:hanging="480"/>
      </w:pPr>
    </w:lvl>
    <w:lvl w:ilvl="2">
      <w:start w:val="1"/>
      <w:numFmt w:val="lowerRoman"/>
      <w:lvlText w:val="%3."/>
      <w:lvlJc w:val="right"/>
      <w:pPr>
        <w:ind w:left="1580" w:hanging="480"/>
      </w:pPr>
    </w:lvl>
    <w:lvl w:ilvl="3">
      <w:start w:val="1"/>
      <w:numFmt w:val="decimal"/>
      <w:lvlText w:val="%4."/>
      <w:lvlJc w:val="left"/>
      <w:pPr>
        <w:ind w:left="2060" w:hanging="480"/>
      </w:pPr>
    </w:lvl>
    <w:lvl w:ilvl="4">
      <w:start w:val="1"/>
      <w:numFmt w:val="lowerLetter"/>
      <w:lvlText w:val="%5)"/>
      <w:lvlJc w:val="left"/>
      <w:pPr>
        <w:ind w:left="2540" w:hanging="480"/>
      </w:pPr>
    </w:lvl>
    <w:lvl w:ilvl="5">
      <w:start w:val="1"/>
      <w:numFmt w:val="lowerRoman"/>
      <w:lvlText w:val="%6."/>
      <w:lvlJc w:val="right"/>
      <w:pPr>
        <w:ind w:left="3020" w:hanging="480"/>
      </w:pPr>
    </w:lvl>
    <w:lvl w:ilvl="6">
      <w:start w:val="1"/>
      <w:numFmt w:val="decimal"/>
      <w:lvlText w:val="%7."/>
      <w:lvlJc w:val="left"/>
      <w:pPr>
        <w:ind w:left="3500" w:hanging="480"/>
      </w:pPr>
    </w:lvl>
    <w:lvl w:ilvl="7">
      <w:start w:val="1"/>
      <w:numFmt w:val="lowerLetter"/>
      <w:lvlText w:val="%8)"/>
      <w:lvlJc w:val="left"/>
      <w:pPr>
        <w:ind w:left="3980" w:hanging="480"/>
      </w:pPr>
    </w:lvl>
    <w:lvl w:ilvl="8">
      <w:start w:val="1"/>
      <w:numFmt w:val="lowerRoman"/>
      <w:lvlText w:val="%9."/>
      <w:lvlJc w:val="right"/>
      <w:pPr>
        <w:ind w:left="446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B17"/>
    <w:rsid w:val="001816AB"/>
    <w:rsid w:val="0021352C"/>
    <w:rsid w:val="00287445"/>
    <w:rsid w:val="002D4C5F"/>
    <w:rsid w:val="00344DD5"/>
    <w:rsid w:val="00393E98"/>
    <w:rsid w:val="005568AA"/>
    <w:rsid w:val="005B27B8"/>
    <w:rsid w:val="00673F81"/>
    <w:rsid w:val="006D636B"/>
    <w:rsid w:val="006E4F0C"/>
    <w:rsid w:val="00720240"/>
    <w:rsid w:val="00752CB6"/>
    <w:rsid w:val="00760832"/>
    <w:rsid w:val="007878E0"/>
    <w:rsid w:val="00792C38"/>
    <w:rsid w:val="007D14CC"/>
    <w:rsid w:val="007E6544"/>
    <w:rsid w:val="008314CC"/>
    <w:rsid w:val="00930B40"/>
    <w:rsid w:val="009F1C1F"/>
    <w:rsid w:val="00A00F5C"/>
    <w:rsid w:val="00A07B17"/>
    <w:rsid w:val="00A351EA"/>
    <w:rsid w:val="00B51ED1"/>
    <w:rsid w:val="00B61B53"/>
    <w:rsid w:val="00B726CB"/>
    <w:rsid w:val="00BC71B6"/>
    <w:rsid w:val="00BE3B3F"/>
    <w:rsid w:val="00C1650D"/>
    <w:rsid w:val="00C961D2"/>
    <w:rsid w:val="00CC5FA2"/>
    <w:rsid w:val="00CD367D"/>
    <w:rsid w:val="00DB6C2A"/>
    <w:rsid w:val="00E16A04"/>
    <w:rsid w:val="00E356FB"/>
    <w:rsid w:val="00E73F9C"/>
    <w:rsid w:val="00EC6E41"/>
    <w:rsid w:val="00EF725B"/>
    <w:rsid w:val="00F91E4C"/>
    <w:rsid w:val="00F958BD"/>
    <w:rsid w:val="00FB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3C33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314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61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961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61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961D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961D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961D2"/>
    <w:rPr>
      <w:sz w:val="18"/>
      <w:szCs w:val="18"/>
    </w:rPr>
  </w:style>
  <w:style w:type="paragraph" w:styleId="a9">
    <w:name w:val="No Spacing"/>
    <w:link w:val="aa"/>
    <w:uiPriority w:val="1"/>
    <w:qFormat/>
    <w:rsid w:val="00C961D2"/>
    <w:rPr>
      <w:kern w:val="0"/>
      <w:sz w:val="22"/>
    </w:rPr>
  </w:style>
  <w:style w:type="character" w:customStyle="1" w:styleId="aa">
    <w:name w:val="无间隔字符"/>
    <w:basedOn w:val="a0"/>
    <w:link w:val="a9"/>
    <w:uiPriority w:val="1"/>
    <w:rsid w:val="00C961D2"/>
    <w:rPr>
      <w:kern w:val="0"/>
      <w:sz w:val="22"/>
    </w:rPr>
  </w:style>
  <w:style w:type="paragraph" w:styleId="ab">
    <w:name w:val="List Paragraph"/>
    <w:basedOn w:val="a"/>
    <w:uiPriority w:val="34"/>
    <w:qFormat/>
    <w:rsid w:val="00A07B17"/>
    <w:pPr>
      <w:ind w:firstLineChars="200" w:firstLine="420"/>
    </w:pPr>
  </w:style>
  <w:style w:type="paragraph" w:customStyle="1" w:styleId="p1">
    <w:name w:val="p1"/>
    <w:basedOn w:val="a"/>
    <w:rsid w:val="001816AB"/>
    <w:pPr>
      <w:widowControl/>
      <w:jc w:val="left"/>
    </w:pPr>
    <w:rPr>
      <w:rFonts w:ascii="Comic Sans MS" w:hAnsi="Comic Sans MS" w:cs="Times New Roman"/>
      <w:color w:val="000000"/>
      <w:kern w:val="0"/>
      <w:sz w:val="33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9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glossaryDocument" Target="glossary/document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mac:Desktop:l543d7a3f027b11060caa7f4ccf39e5b9-s3978699561641661622-m9002c44efd55c728dc5d32c14df7f6f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B4BAC625AA0442AF9EDFDD7F0F66D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121B4E-65F5-C643-B411-C3DFF0769D5B}"/>
      </w:docPartPr>
      <w:docPartBody>
        <w:p w:rsidR="006A6FE7" w:rsidRDefault="006A6FE7">
          <w:pPr>
            <w:pStyle w:val="56B4BAC625AA0442AF9EDFDD7F0F66D5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7613B0C13054AA4FAC07C0C01697655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2BA082-5301-EE4E-86EF-641C39217EE6}"/>
      </w:docPartPr>
      <w:docPartBody>
        <w:p w:rsidR="006A6FE7" w:rsidRDefault="006A6FE7">
          <w:pPr>
            <w:pStyle w:val="7613B0C13054AA4FAC07C0C01697655B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37CB175DC7F03F4B973B085515E6935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883BD6D-2454-2943-8847-475B748DBC12}"/>
      </w:docPartPr>
      <w:docPartBody>
        <w:p w:rsidR="006A6FE7" w:rsidRDefault="006A6FE7">
          <w:pPr>
            <w:pStyle w:val="37CB175DC7F03F4B973B085515E69352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FE7"/>
    <w:rsid w:val="000862CB"/>
    <w:rsid w:val="003B40AD"/>
    <w:rsid w:val="006A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B4BAC625AA0442AF9EDFDD7F0F66D5">
    <w:name w:val="56B4BAC625AA0442AF9EDFDD7F0F66D5"/>
    <w:pPr>
      <w:widowControl w:val="0"/>
      <w:jc w:val="both"/>
    </w:pPr>
  </w:style>
  <w:style w:type="paragraph" w:customStyle="1" w:styleId="7613B0C13054AA4FAC07C0C01697655B">
    <w:name w:val="7613B0C13054AA4FAC07C0C01697655B"/>
    <w:pPr>
      <w:widowControl w:val="0"/>
      <w:jc w:val="both"/>
    </w:pPr>
  </w:style>
  <w:style w:type="paragraph" w:customStyle="1" w:styleId="37CB175DC7F03F4B973B085515E69352">
    <w:name w:val="37CB175DC7F03F4B973B085515E69352"/>
    <w:pPr>
      <w:widowControl w:val="0"/>
      <w:jc w:val="both"/>
    </w:pPr>
  </w:style>
  <w:style w:type="paragraph" w:customStyle="1" w:styleId="58D0EC0A9C81FF4C83820752A4A750EA">
    <w:name w:val="58D0EC0A9C81FF4C83820752A4A750EA"/>
    <w:pPr>
      <w:widowControl w:val="0"/>
      <w:jc w:val="both"/>
    </w:pPr>
  </w:style>
  <w:style w:type="paragraph" w:customStyle="1" w:styleId="ACD76632CF42C245A5D02C615455888D">
    <w:name w:val="ACD76632CF42C245A5D02C615455888D"/>
    <w:pPr>
      <w:widowControl w:val="0"/>
      <w:jc w:val="both"/>
    </w:pPr>
  </w:style>
  <w:style w:type="paragraph" w:customStyle="1" w:styleId="D8634409EFD1214FACCB40F06FCDBC1C">
    <w:name w:val="D8634409EFD1214FACCB40F06FCDBC1C"/>
    <w:pPr>
      <w:widowControl w:val="0"/>
      <w:jc w:val="both"/>
    </w:pPr>
  </w:style>
  <w:style w:type="paragraph" w:customStyle="1" w:styleId="8C11F3F4117B2248933BB6CE35CDF2F1">
    <w:name w:val="8C11F3F4117B2248933BB6CE35CDF2F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2017-06-25T00:00:00</PublishDate>
  <Abstract/>
  <CompanyAddress>大连理工大学软件学院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 HD:Users:mac:Desktop:l543d7a3f027b11060caa7f4ccf39e5b9-s3978699561641661622-m9002c44efd55c728dc5d32c14df7f6fe.dotx</Template>
  <TotalTime>97</TotalTime>
  <Pages>33</Pages>
  <Words>3083</Words>
  <Characters>17577</Characters>
  <Application>Microsoft Macintosh Word</Application>
  <DocSecurity>0</DocSecurity>
  <Lines>146</Lines>
  <Paragraphs>41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数字影视后期制作</vt:lpstr>
    </vt:vector>
  </TitlesOfParts>
  <Company>大连理工大学软件学院</Company>
  <LinksUpToDate>false</LinksUpToDate>
  <CharactersWithSpaces>20619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数字影视后期制作</dc:title>
  <dc:subject>Progressive Mesh</dc:subject>
  <dc:creator>姓名：李涵</dc:creator>
  <cp:lastModifiedBy>Rurutia Zekin</cp:lastModifiedBy>
  <cp:revision>12</cp:revision>
  <dcterms:created xsi:type="dcterms:W3CDTF">2017-06-23T02:38:00Z</dcterms:created>
  <dcterms:modified xsi:type="dcterms:W3CDTF">2017-06-25T13:27:00Z</dcterms:modified>
</cp:coreProperties>
</file>